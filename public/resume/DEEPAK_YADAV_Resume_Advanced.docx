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28F2D" w14:textId="77777777" w:rsidR="00E16D14" w:rsidRDefault="00E16D14" w:rsidP="00E16D14">
      <w:pPr>
        <w:pStyle w:val="ImagePlaceholder"/>
      </w:pPr>
      <w:r w:rsidRPr="00E16D14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B4D9855" wp14:editId="7151CCF6">
                <wp:simplePos x="0" y="0"/>
                <wp:positionH relativeFrom="column">
                  <wp:posOffset>-912495</wp:posOffset>
                </wp:positionH>
                <wp:positionV relativeFrom="paragraph">
                  <wp:posOffset>-676275</wp:posOffset>
                </wp:positionV>
                <wp:extent cx="530225" cy="10058400"/>
                <wp:effectExtent l="0" t="0" r="22225" b="19050"/>
                <wp:wrapNone/>
                <wp:docPr id="212458143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43B8F1" id="Rectangle 1" o:spid="_x0000_s1026" alt="&quot;&quot;" style="position:absolute;margin-left:-71.85pt;margin-top:-53.25pt;width:41.75pt;height:1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" fillcolor="#f15533 [3204]" strokecolor="#f15533 [3204]" strokeweight="1pt">
                <w10:anchorlock/>
              </v:rect>
            </w:pict>
          </mc:Fallback>
        </mc:AlternateContent>
      </w:r>
    </w:p>
    <w:p w14:paraId="6B6BAE8D" w14:textId="37361E75" w:rsidR="00CE3B09" w:rsidRPr="00BB06A1" w:rsidRDefault="009C10F5" w:rsidP="00CC0FFE">
      <w:pPr>
        <w:pStyle w:val="Title"/>
        <w:rPr>
          <w:sz w:val="56"/>
        </w:rPr>
      </w:pPr>
      <w:r w:rsidRPr="00BB06A1">
        <w:rPr>
          <w:sz w:val="56"/>
        </w:rPr>
        <w:t>DEEPAK YADAV</w:t>
      </w:r>
    </w:p>
    <w:tbl>
      <w:tblPr>
        <w:tblW w:w="5077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870"/>
      </w:tblGrid>
      <w:tr w:rsidR="00E16D14" w14:paraId="2B3B2AD6" w14:textId="77777777" w:rsidTr="002E490B">
        <w:trPr>
          <w:trHeight w:val="2160"/>
        </w:trPr>
        <w:tc>
          <w:tcPr>
            <w:tcW w:w="9870" w:type="dxa"/>
          </w:tcPr>
          <w:p w14:paraId="7DCA4F55" w14:textId="55E9E158" w:rsidR="00BB06A1" w:rsidRDefault="009C10F5" w:rsidP="00E67EB2">
            <w:pPr>
              <w:pStyle w:val="Subtitle"/>
            </w:pPr>
            <w:r>
              <w:t>Houston-Tx</w:t>
            </w:r>
            <w:r w:rsidR="00E16D14">
              <w:t xml:space="preserve"> </w:t>
            </w:r>
            <w:r w:rsidR="00E16D14" w:rsidRPr="00195EF4">
              <w:t xml:space="preserve">| </w:t>
            </w:r>
            <w:r>
              <w:t>+1 (832) 614</w:t>
            </w:r>
            <w:r w:rsidR="00220E37">
              <w:t xml:space="preserve"> </w:t>
            </w:r>
            <w:r>
              <w:t>2093</w:t>
            </w:r>
            <w:r w:rsidR="00E16D14" w:rsidRPr="00195EF4">
              <w:t xml:space="preserve"> | </w:t>
            </w:r>
            <w:hyperlink r:id="rId10" w:history="1">
              <w:r w:rsidR="00BB06A1" w:rsidRPr="0013035E">
                <w:rPr>
                  <w:rStyle w:val="Hyperlink"/>
                </w:rPr>
                <w:t>ydeepakb@gmail.com</w:t>
              </w:r>
            </w:hyperlink>
            <w:r w:rsidR="00E16D14">
              <w:t xml:space="preserve"> </w:t>
            </w:r>
          </w:p>
          <w:p w14:paraId="7CB65FF2" w14:textId="30FE5F23" w:rsidR="00BB06A1" w:rsidRDefault="00BB06A1" w:rsidP="00E67EB2">
            <w:pPr>
              <w:pStyle w:val="Subtitle"/>
            </w:pPr>
            <w:proofErr w:type="gramStart"/>
            <w:r>
              <w:t>LinkedIn :</w:t>
            </w:r>
            <w:proofErr w:type="gramEnd"/>
            <w:r>
              <w:t xml:space="preserve"> </w:t>
            </w:r>
            <w:hyperlink r:id="rId11" w:history="1">
              <w:r w:rsidRPr="0013035E">
                <w:rPr>
                  <w:rStyle w:val="Hyperlink"/>
                </w:rPr>
                <w:t>https://www.linkedin.com/in/ydeepakb/</w:t>
              </w:r>
            </w:hyperlink>
            <w:r>
              <w:t xml:space="preserve"> </w:t>
            </w:r>
            <w:r w:rsidR="009C10F5">
              <w:t xml:space="preserve"> </w:t>
            </w:r>
          </w:p>
          <w:p w14:paraId="604E43A2" w14:textId="38AF277C" w:rsidR="009C10F5" w:rsidRPr="00BE49F4" w:rsidRDefault="00BE49F4" w:rsidP="009C10F5">
            <w:pPr>
              <w:rPr>
                <w:b/>
                <w:bCs/>
              </w:rPr>
            </w:pPr>
            <w:r w:rsidRPr="00CC5455">
              <w:rPr>
                <w:b/>
                <w:bCs/>
              </w:rPr>
              <w:t>Online Profile</w:t>
            </w:r>
            <w:r>
              <w:t xml:space="preserve">: </w:t>
            </w:r>
            <w:hyperlink r:id="rId12" w:history="1">
              <w:r w:rsidRPr="00BE49F4">
                <w:rPr>
                  <w:rStyle w:val="Hyperlink"/>
                  <w:b/>
                  <w:bCs/>
                </w:rPr>
                <w:t>https://ydeepakb.github.io/static-profile-dy/</w:t>
              </w:r>
            </w:hyperlink>
          </w:p>
          <w:p w14:paraId="2DAA821B" w14:textId="77777777" w:rsidR="00E16D14" w:rsidRPr="00304FD1" w:rsidRDefault="00E16D14" w:rsidP="00E67EB2"/>
          <w:p w14:paraId="7145FEA2" w14:textId="77777777" w:rsidR="00E16D14" w:rsidRDefault="009C10F5" w:rsidP="00E67EB2">
            <w:r>
              <w:t xml:space="preserve">Lead Engineer with 12+ years of experience designing and delivering </w:t>
            </w:r>
            <w:r>
              <w:rPr>
                <w:rStyle w:val="Strong"/>
              </w:rPr>
              <w:t>cloud-native, full-stack applications</w:t>
            </w:r>
            <w:r>
              <w:t xml:space="preserve"> across </w:t>
            </w:r>
            <w:r>
              <w:rPr>
                <w:rStyle w:val="Strong"/>
              </w:rPr>
              <w:t>e-commerce, finance, insurance, and healthcare</w:t>
            </w:r>
            <w:r>
              <w:t xml:space="preserve"> domains. Proficient in </w:t>
            </w:r>
            <w:r>
              <w:rPr>
                <w:rStyle w:val="Strong"/>
              </w:rPr>
              <w:t>.NET, C#, React, Angular</w:t>
            </w:r>
            <w:r>
              <w:t xml:space="preserve">, with strong expertise in </w:t>
            </w:r>
            <w:r>
              <w:rPr>
                <w:rStyle w:val="Strong"/>
              </w:rPr>
              <w:t>AWS, Azure DevOps, Docker, Service Bus, SQL Server, and PostgreSQL</w:t>
            </w:r>
            <w:r>
              <w:t xml:space="preserve">. Skilled in leading cross-functional teams, implementing </w:t>
            </w:r>
            <w:r>
              <w:rPr>
                <w:rStyle w:val="Strong"/>
              </w:rPr>
              <w:t>CI/CD pipelines</w:t>
            </w:r>
            <w:r>
              <w:t xml:space="preserve">, and building </w:t>
            </w:r>
            <w:r>
              <w:rPr>
                <w:rStyle w:val="Strong"/>
              </w:rPr>
              <w:t>scalable, secure, and high-performance enterprise solutions</w:t>
            </w:r>
            <w:r>
              <w:t>.</w:t>
            </w:r>
          </w:p>
          <w:p w14:paraId="76F51191" w14:textId="77777777" w:rsidR="00E22D69" w:rsidRDefault="00E22D69" w:rsidP="00E67EB2"/>
          <w:p w14:paraId="291A99BF" w14:textId="77777777" w:rsidR="00E22D69" w:rsidRDefault="00E22D69" w:rsidP="00E22D69">
            <w:pPr>
              <w:rPr>
                <w:rFonts w:eastAsiaTheme="majorEastAsia" w:cs="Times New Roman (Headings CS)"/>
                <w:b/>
                <w:caps/>
                <w:color w:val="000000" w:themeColor="text1"/>
                <w:sz w:val="28"/>
                <w:szCs w:val="32"/>
              </w:rPr>
            </w:pPr>
            <w:r w:rsidRPr="009C10F5">
              <w:rPr>
                <w:rFonts w:eastAsiaTheme="majorEastAsia" w:cs="Times New Roman (Headings CS)"/>
                <w:b/>
                <w:caps/>
                <w:color w:val="000000" w:themeColor="text1"/>
                <w:sz w:val="28"/>
                <w:szCs w:val="32"/>
              </w:rPr>
              <w:t>SKILLS:</w:t>
            </w:r>
          </w:p>
          <w:p w14:paraId="7C88F39F" w14:textId="77777777" w:rsidR="00E22D69" w:rsidRPr="009C10F5" w:rsidRDefault="00E22D69" w:rsidP="00E22D69">
            <w:pPr>
              <w:rPr>
                <w:rFonts w:eastAsiaTheme="majorEastAsia" w:cs="Times New Roman (Headings CS)"/>
                <w:b/>
                <w:caps/>
                <w:color w:val="000000" w:themeColor="text1"/>
                <w:sz w:val="28"/>
                <w:szCs w:val="32"/>
              </w:rPr>
            </w:pPr>
          </w:p>
          <w:p w14:paraId="2CF726A8" w14:textId="10D483AA" w:rsidR="00E22D69" w:rsidRDefault="00E22D69" w:rsidP="00E22D69">
            <w:r w:rsidRPr="009C10F5">
              <w:rPr>
                <w:b/>
                <w:bCs/>
              </w:rPr>
              <w:t>Frontend</w:t>
            </w:r>
            <w:r>
              <w:t>: React, Angular, Next.js, TypeScript, JavaScript,</w:t>
            </w:r>
            <w:r w:rsidR="0055194F">
              <w:t xml:space="preserve"> </w:t>
            </w:r>
            <w:proofErr w:type="spellStart"/>
            <w:r w:rsidR="0055194F">
              <w:t>JQuery</w:t>
            </w:r>
            <w:proofErr w:type="spellEnd"/>
            <w:r w:rsidR="0055194F">
              <w:t>,</w:t>
            </w:r>
            <w:r>
              <w:t xml:space="preserve"> </w:t>
            </w:r>
            <w:proofErr w:type="spellStart"/>
            <w:r>
              <w:t>MantineUI</w:t>
            </w:r>
            <w:proofErr w:type="spellEnd"/>
            <w:r w:rsidR="0055194F">
              <w:t xml:space="preserve">, Tailwinds </w:t>
            </w:r>
            <w:proofErr w:type="spellStart"/>
            <w:r w:rsidR="0055194F">
              <w:t>css</w:t>
            </w:r>
            <w:proofErr w:type="spellEnd"/>
            <w:r>
              <w:t>.</w:t>
            </w:r>
          </w:p>
          <w:p w14:paraId="2092B34E" w14:textId="5B4B3879" w:rsidR="00E22D69" w:rsidRDefault="00E22D69" w:rsidP="00E22D69">
            <w:r w:rsidRPr="009C10F5">
              <w:rPr>
                <w:b/>
                <w:bCs/>
              </w:rPr>
              <w:t>Backend</w:t>
            </w:r>
            <w:r>
              <w:t>: C#, .NET Core, ASP.NET MVC, Microservices, Node.js, Python, RESTful APIs.</w:t>
            </w:r>
          </w:p>
          <w:p w14:paraId="36F57A9F" w14:textId="44EE7C12" w:rsidR="00E22D69" w:rsidRDefault="00E22D69" w:rsidP="00E22D69">
            <w:r w:rsidRPr="009C10F5">
              <w:rPr>
                <w:b/>
                <w:bCs/>
              </w:rPr>
              <w:t>Cloud &amp; DevOps</w:t>
            </w:r>
            <w:r>
              <w:t>: AWS (EKS, Lambda, S3, RDS, SQS/SNS), Terraform, Docker, CI/CD (azure-de</w:t>
            </w:r>
            <w:r w:rsidR="00CB2359">
              <w:t xml:space="preserve">v </w:t>
            </w:r>
            <w:r>
              <w:t>ops)</w:t>
            </w:r>
          </w:p>
          <w:p w14:paraId="0C1A9DC7" w14:textId="344892FD" w:rsidR="00A930A4" w:rsidRDefault="00A930A4" w:rsidP="00E22D69">
            <w:r>
              <w:rPr>
                <w:rStyle w:val="Strong"/>
              </w:rPr>
              <w:t>AI / Platform:</w:t>
            </w:r>
            <w:r>
              <w:t xml:space="preserve"> MCP Servers, AI Tooling Integration, Prompt-Driven Orchestration, VS Code AI Extensions, Python (Transformers / Inference Pipelines)</w:t>
            </w:r>
          </w:p>
          <w:p w14:paraId="026E03F3" w14:textId="77777777" w:rsidR="00E22D69" w:rsidRDefault="00E22D69" w:rsidP="00E22D69">
            <w:r w:rsidRPr="009C10F5">
              <w:rPr>
                <w:b/>
                <w:bCs/>
              </w:rPr>
              <w:t>Databases:</w:t>
            </w:r>
            <w:r>
              <w:t xml:space="preserve"> SQL Server, PostgreSQL, MySQL, DynamoDB, MongoDB (Atlas), SSIS/SSRS.</w:t>
            </w:r>
          </w:p>
          <w:p w14:paraId="519A411E" w14:textId="4FF09574" w:rsidR="00E22D69" w:rsidRDefault="00E22D69" w:rsidP="00E22D69">
            <w:r w:rsidRPr="009C10F5">
              <w:rPr>
                <w:b/>
                <w:bCs/>
              </w:rPr>
              <w:t>Testing</w:t>
            </w:r>
            <w:r>
              <w:t xml:space="preserve">: TDD, Jest, </w:t>
            </w:r>
            <w:proofErr w:type="spellStart"/>
            <w:r>
              <w:t>NUnit</w:t>
            </w:r>
            <w:proofErr w:type="spellEnd"/>
            <w:r>
              <w:t>, SonarQube.</w:t>
            </w:r>
          </w:p>
          <w:p w14:paraId="25C0EC73" w14:textId="1763388D" w:rsidR="00E22D69" w:rsidRDefault="00E22D69" w:rsidP="00E22D69">
            <w:r w:rsidRPr="009C10F5">
              <w:rPr>
                <w:b/>
                <w:bCs/>
              </w:rPr>
              <w:t>Messaging</w:t>
            </w:r>
            <w:r>
              <w:t xml:space="preserve">: </w:t>
            </w:r>
            <w:r w:rsidR="00746DC0" w:rsidRPr="00746DC0">
              <w:t>Azure Service Bus</w:t>
            </w:r>
          </w:p>
          <w:p w14:paraId="753BCC5E" w14:textId="7AE4718C" w:rsidR="00E22D69" w:rsidRDefault="00E22D69" w:rsidP="00E22D69">
            <w:r w:rsidRPr="009C10F5">
              <w:rPr>
                <w:b/>
                <w:bCs/>
              </w:rPr>
              <w:t>Methodologies</w:t>
            </w:r>
            <w:r>
              <w:t xml:space="preserve">: Agile, Scrum, </w:t>
            </w:r>
            <w:r w:rsidR="00746DC0" w:rsidRPr="00746DC0">
              <w:t>System Design, Enterprise Architecture, Solution Architecture</w:t>
            </w:r>
            <w:r>
              <w:t>.</w:t>
            </w:r>
          </w:p>
          <w:p w14:paraId="014E12FD" w14:textId="204E4D38" w:rsidR="00E22D69" w:rsidRDefault="00E22D69" w:rsidP="00E67EB2"/>
        </w:tc>
      </w:tr>
      <w:tr w:rsidR="00AF7D27" w14:paraId="444D750D" w14:textId="77777777" w:rsidTr="002E490B">
        <w:trPr>
          <w:trHeight w:val="134"/>
        </w:trPr>
        <w:tc>
          <w:tcPr>
            <w:tcW w:w="9870" w:type="dxa"/>
          </w:tcPr>
          <w:p w14:paraId="7FB7E8E2" w14:textId="77777777" w:rsidR="00AF7D27" w:rsidRDefault="00AF7D27" w:rsidP="00656844"/>
          <w:p w14:paraId="35671BA1" w14:textId="69139073" w:rsidR="002105AE" w:rsidRPr="0055194F" w:rsidRDefault="00000000" w:rsidP="002105AE">
            <w:pPr>
              <w:pStyle w:val="Heading1"/>
              <w:rPr>
                <w:rFonts w:eastAsiaTheme="minorHAnsi" w:cstheme="minorBidi"/>
                <w:b w:val="0"/>
                <w:caps w:val="0"/>
                <w:color w:val="404040" w:themeColor="text1" w:themeTint="BF"/>
                <w:sz w:val="20"/>
                <w:szCs w:val="22"/>
              </w:rPr>
            </w:pPr>
            <w:sdt>
              <w:sdtPr>
                <w:rPr>
                  <w:rFonts w:eastAsiaTheme="minorHAnsi" w:cstheme="minorBidi"/>
                  <w:b w:val="0"/>
                  <w:caps w:val="0"/>
                  <w:color w:val="404040" w:themeColor="text1" w:themeTint="BF"/>
                  <w:sz w:val="20"/>
                  <w:szCs w:val="22"/>
                </w:rPr>
                <w:id w:val="-1163239098"/>
                <w:placeholder>
                  <w:docPart w:val="23205D2ED2E641E8BEEFC2749E2471C9"/>
                </w:placeholder>
                <w:temporary/>
                <w:showingPlcHdr/>
                <w15:appearance w15:val="hidden"/>
              </w:sdtPr>
              <w:sdtContent>
                <w:r w:rsidR="002105AE" w:rsidRPr="00FA7765">
                  <w:t>Experi</w:t>
                </w:r>
                <w:r w:rsidR="002105AE">
                  <w:t>E</w:t>
                </w:r>
                <w:r w:rsidR="002105AE" w:rsidRPr="00FA7765">
                  <w:t>nce</w:t>
                </w:r>
              </w:sdtContent>
            </w:sdt>
          </w:p>
          <w:p w14:paraId="4F9BB492" w14:textId="77777777" w:rsidR="002105AE" w:rsidRPr="00717EAD" w:rsidRDefault="002105AE" w:rsidP="002105AE">
            <w:pPr>
              <w:pStyle w:val="Heading2"/>
              <w:rPr>
                <w:rFonts w:eastAsiaTheme="minorHAnsi" w:cstheme="minorBidi"/>
                <w:bCs/>
                <w:color w:val="D25B36"/>
                <w:szCs w:val="22"/>
              </w:rPr>
            </w:pP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>July 2023 - Present</w:t>
            </w:r>
          </w:p>
          <w:p w14:paraId="0DCC452F" w14:textId="2B4A5243" w:rsidR="00BA6732" w:rsidRPr="00717EAD" w:rsidRDefault="002105AE" w:rsidP="00A4326E">
            <w:pPr>
              <w:pStyle w:val="Heading3"/>
              <w:rPr>
                <w:rFonts w:asciiTheme="minorHAnsi" w:eastAsiaTheme="minorHAnsi" w:hAnsiTheme="minorHAnsi" w:cstheme="minorBidi"/>
                <w:b/>
                <w:bCs/>
                <w:color w:val="D25B36"/>
                <w:szCs w:val="22"/>
              </w:rPr>
            </w:pPr>
            <w:r w:rsidRPr="00717EAD">
              <w:rPr>
                <w:rFonts w:asciiTheme="minorHAnsi" w:eastAsiaTheme="minorHAnsi" w:hAnsiTheme="minorHAnsi" w:cstheme="minorBidi"/>
                <w:b/>
                <w:bCs/>
                <w:color w:val="D25B36"/>
                <w:szCs w:val="22"/>
              </w:rPr>
              <w:t xml:space="preserve">Lead Engineer| </w:t>
            </w:r>
            <w:proofErr w:type="spellStart"/>
            <w:r w:rsidRPr="00717EAD">
              <w:rPr>
                <w:rFonts w:asciiTheme="minorHAnsi" w:eastAsiaTheme="minorHAnsi" w:hAnsiTheme="minorHAnsi" w:cstheme="minorBidi"/>
                <w:b/>
                <w:bCs/>
                <w:color w:val="D25B36"/>
                <w:szCs w:val="22"/>
              </w:rPr>
              <w:t>Exafluence</w:t>
            </w:r>
            <w:proofErr w:type="spellEnd"/>
            <w:r w:rsidR="00A4326E" w:rsidRPr="00717EAD">
              <w:rPr>
                <w:rFonts w:asciiTheme="minorHAnsi" w:eastAsiaTheme="minorHAnsi" w:hAnsiTheme="minorHAnsi" w:cstheme="minorBidi"/>
                <w:b/>
                <w:bCs/>
                <w:color w:val="D25B36"/>
                <w:szCs w:val="22"/>
              </w:rPr>
              <w:t xml:space="preserve"> </w:t>
            </w:r>
            <w:r w:rsidRPr="00717EAD">
              <w:rPr>
                <w:rFonts w:asciiTheme="minorHAnsi" w:eastAsiaTheme="minorHAnsi" w:hAnsiTheme="minorHAnsi" w:cstheme="minorBidi"/>
                <w:b/>
                <w:bCs/>
                <w:color w:val="D25B36"/>
                <w:szCs w:val="22"/>
              </w:rPr>
              <w:t>| Houston-Tx</w:t>
            </w:r>
          </w:p>
          <w:p w14:paraId="6244101D" w14:textId="4CFE2AAE" w:rsidR="002105AE" w:rsidRDefault="006C7390" w:rsidP="002105AE">
            <w:r w:rsidRPr="0055194F">
              <w:rPr>
                <w:b/>
                <w:bCs/>
              </w:rPr>
              <w:t>Project</w:t>
            </w:r>
            <w:r w:rsidR="002105AE" w:rsidRPr="0055194F">
              <w:rPr>
                <w:b/>
                <w:bCs/>
              </w:rPr>
              <w:t>:</w:t>
            </w:r>
            <w:r w:rsidR="002105AE">
              <w:br/>
              <w:t>ProAg is a U.S.-based crop insurance provider offering federally sponsored Multiple Peril Crop Insurance (MPCI), crop hail insurance, livestock coverage, and private insurance products across 48 states.</w:t>
            </w:r>
          </w:p>
          <w:p w14:paraId="682B0213" w14:textId="77777777" w:rsidR="002105AE" w:rsidRPr="0055194F" w:rsidRDefault="002105AE" w:rsidP="002105AE">
            <w:pPr>
              <w:pStyle w:val="NormalWeb"/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Roles &amp; Responsibilities:</w:t>
            </w:r>
          </w:p>
          <w:p w14:paraId="4C359C03" w14:textId="52FFCDDD" w:rsidR="002E490B" w:rsidRDefault="002E490B" w:rsidP="002E490B">
            <w:pPr>
              <w:pStyle w:val="NormalWeb"/>
              <w:numPr>
                <w:ilvl w:val="0"/>
                <w:numId w:val="7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Led the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end-to-end project lifecycle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, including requirements analysis,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enterprise architecture design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, implementation, deployment, and post-production support.</w:t>
            </w:r>
          </w:p>
          <w:p w14:paraId="3A896822" w14:textId="230F01D6" w:rsidR="00A930A4" w:rsidRPr="002E490B" w:rsidRDefault="00A930A4" w:rsidP="002E490B">
            <w:pPr>
              <w:pStyle w:val="NormalWeb"/>
              <w:numPr>
                <w:ilvl w:val="0"/>
                <w:numId w:val="7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>
              <w:rPr>
                <w:rStyle w:val="Strong"/>
                <w:rFonts w:eastAsiaTheme="majorEastAsia"/>
              </w:rPr>
              <w:t>Designed and implemented an AI-enabled MCP (Model Context Protocol) server</w:t>
            </w:r>
            <w:r>
              <w:t xml:space="preserve"> to expose enterprise microservices as AI-callable tools, enabling conversational and tool-driven interactions.</w:t>
            </w:r>
          </w:p>
          <w:p w14:paraId="3FAF0957" w14:textId="449F9B16" w:rsidR="002E490B" w:rsidRPr="002E490B" w:rsidRDefault="002E490B" w:rsidP="002E490B">
            <w:pPr>
              <w:pStyle w:val="NormalWeb"/>
              <w:numPr>
                <w:ilvl w:val="0"/>
                <w:numId w:val="7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Defined and documented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enterprise-level solution architectures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using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UML, sequence diagrams, component diagrams, and deployment models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(Enterprise Architect / similar modeling tools).</w:t>
            </w:r>
          </w:p>
          <w:p w14:paraId="390617D0" w14:textId="03F014AF" w:rsidR="002E490B" w:rsidRPr="002E490B" w:rsidRDefault="002E490B" w:rsidP="002E490B">
            <w:pPr>
              <w:pStyle w:val="NormalWeb"/>
              <w:numPr>
                <w:ilvl w:val="0"/>
                <w:numId w:val="7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Designed, developed, and secured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RESTful APIs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using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C# and .NET Core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, integrating with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API Gateway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,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IAM roles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, and fine-grained security policies.</w:t>
            </w:r>
          </w:p>
          <w:p w14:paraId="39CC4BCC" w14:textId="4D94D05C" w:rsidR="002E490B" w:rsidRPr="002E490B" w:rsidRDefault="002E490B" w:rsidP="002E490B">
            <w:pPr>
              <w:pStyle w:val="NormalWeb"/>
              <w:numPr>
                <w:ilvl w:val="0"/>
                <w:numId w:val="7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Architected and deployed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cloud-native, scalable solutions on AWS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, leveraging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EC2, S3, Lambda, RDS, CloudWatch, and IAM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.</w:t>
            </w:r>
          </w:p>
          <w:p w14:paraId="6D84A4A7" w14:textId="6556D601" w:rsidR="002E490B" w:rsidRPr="002E490B" w:rsidRDefault="002E490B" w:rsidP="002E490B">
            <w:pPr>
              <w:pStyle w:val="NormalWeb"/>
              <w:numPr>
                <w:ilvl w:val="0"/>
                <w:numId w:val="7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Implemented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Infrastructure as Code (</w:t>
            </w:r>
            <w:proofErr w:type="spellStart"/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IaC</w:t>
            </w:r>
            <w:proofErr w:type="spellEnd"/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)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using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Terraform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, enabling repeatable, compliant, and automated environment provisioning.</w:t>
            </w:r>
          </w:p>
          <w:p w14:paraId="14AD88D1" w14:textId="2DA7DC98" w:rsidR="002E490B" w:rsidRPr="002E490B" w:rsidRDefault="00B14D60" w:rsidP="002E490B">
            <w:pPr>
              <w:pStyle w:val="NormalWeb"/>
              <w:numPr>
                <w:ilvl w:val="0"/>
                <w:numId w:val="7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EA35CC">
              <w:rPr>
                <w:rFonts w:ascii="Trebuchet MS" w:eastAsiaTheme="minorHAnsi" w:hAnsi="Trebuchet MS" w:cstheme="minorBidi"/>
                <w:noProof/>
                <w:color w:val="404040" w:themeColor="text1" w:themeTint="BF"/>
                <w:sz w:val="21"/>
                <w:szCs w:val="21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26F6E61E" wp14:editId="47E4DD28">
                      <wp:simplePos x="0" y="0"/>
                      <wp:positionH relativeFrom="column">
                        <wp:posOffset>-906780</wp:posOffset>
                      </wp:positionH>
                      <wp:positionV relativeFrom="paragraph">
                        <wp:posOffset>-676910</wp:posOffset>
                      </wp:positionV>
                      <wp:extent cx="495300" cy="10277475"/>
                      <wp:effectExtent l="0" t="0" r="1905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300" cy="102774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998DD9" id="Rectangle 6" o:spid="_x0000_s1026" style="position:absolute;margin-left:-71.4pt;margin-top:-53.3pt;width:39pt;height:809.25pt;z-index:25167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" fillcolor="#f15533 [3204]" strokecolor="#871f09 [1604]" strokeweight="1pt"/>
                  </w:pict>
                </mc:Fallback>
              </mc:AlternateContent>
            </w:r>
            <w:r w:rsidR="002E490B"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Designed </w:t>
            </w:r>
            <w:r w:rsidR="002E490B"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backend architectures and rule-engine frameworks</w:t>
            </w:r>
            <w:r w:rsidR="002E490B"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using </w:t>
            </w:r>
            <w:r w:rsidR="002E490B"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Entity Framework (Code-First)</w:t>
            </w:r>
            <w:r w:rsidR="002E490B"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; executed </w:t>
            </w:r>
            <w:r w:rsidR="002E490B"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complex data migrations</w:t>
            </w:r>
            <w:r w:rsidR="002E490B"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, schema evolution, and performance optimization.</w:t>
            </w:r>
          </w:p>
          <w:p w14:paraId="60666E00" w14:textId="6A8FE743" w:rsidR="002E490B" w:rsidRPr="002E490B" w:rsidRDefault="002E490B" w:rsidP="002E490B">
            <w:pPr>
              <w:pStyle w:val="NormalWeb"/>
              <w:numPr>
                <w:ilvl w:val="0"/>
                <w:numId w:val="7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Established and enforced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enterprise engineering best practices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, including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TDD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, secure coding standards, peer code reviews,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CI/CD automation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, and containerized deployments using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Docker and EKS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.</w:t>
            </w:r>
          </w:p>
          <w:p w14:paraId="5496D90E" w14:textId="1E703980" w:rsidR="002E490B" w:rsidRPr="002E490B" w:rsidRDefault="002E490B" w:rsidP="002E490B">
            <w:pPr>
              <w:pStyle w:val="NormalWeb"/>
              <w:numPr>
                <w:ilvl w:val="0"/>
                <w:numId w:val="7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Led and mentored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cross-functional Agile teams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, facilitating sprint planning, backlog grooming, daily stand-ups, demos, and retrospectives.</w:t>
            </w:r>
          </w:p>
          <w:p w14:paraId="3A11CCDF" w14:textId="351E967A" w:rsidR="002E490B" w:rsidRPr="002E490B" w:rsidRDefault="002E490B" w:rsidP="002E490B">
            <w:pPr>
              <w:pStyle w:val="NormalWeb"/>
              <w:numPr>
                <w:ilvl w:val="0"/>
                <w:numId w:val="7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Ensured high software quality through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unit, integration, and regression testing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using </w:t>
            </w:r>
            <w:proofErr w:type="spellStart"/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NUnit</w:t>
            </w:r>
            <w:proofErr w:type="spellEnd"/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and front-end testing frameworks; owned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release planning, versioning, and delivery tracking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.</w:t>
            </w:r>
          </w:p>
          <w:p w14:paraId="57ED583C" w14:textId="41E40045" w:rsidR="002E490B" w:rsidRPr="002E490B" w:rsidRDefault="002E490B" w:rsidP="002E490B">
            <w:pPr>
              <w:pStyle w:val="NormalWeb"/>
              <w:numPr>
                <w:ilvl w:val="0"/>
                <w:numId w:val="7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Implemented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enterprise-grade monitoring and observability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, integrating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AWS CloudWatch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,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Datadog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, and custom health-check frameworks to ensure system reliability and SLA compliance.</w:t>
            </w:r>
          </w:p>
          <w:p w14:paraId="2ED989B4" w14:textId="0047632C" w:rsidR="002E490B" w:rsidRPr="002E490B" w:rsidRDefault="002E490B" w:rsidP="00042F53">
            <w:pPr>
              <w:pStyle w:val="NormalWeb"/>
              <w:numPr>
                <w:ilvl w:val="0"/>
                <w:numId w:val="7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Authored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technical architecture documents, design specifications, and operational runbooks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; supported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user training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and </w:t>
            </w:r>
            <w:r w:rsidRPr="002E490B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multi-region production rollouts</w:t>
            </w:r>
            <w:r w:rsidRPr="002E490B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.</w:t>
            </w:r>
          </w:p>
          <w:p w14:paraId="170F207A" w14:textId="4A81325E" w:rsidR="002105AE" w:rsidRDefault="002105AE" w:rsidP="00333500">
            <w:pPr>
              <w:pStyle w:val="NormalWeb"/>
            </w:pPr>
            <w:r w:rsidRPr="00EA35CC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Tech Stack:</w:t>
            </w: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React, C#, .NET Core, Microservices, </w:t>
            </w:r>
            <w:proofErr w:type="gramStart"/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AWS  Docker</w:t>
            </w:r>
            <w:proofErr w:type="gramEnd"/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, EKS, DevOps CI/CD, SQL Server, PostgreSQL, Azure Service Bus.</w:t>
            </w:r>
          </w:p>
          <w:p w14:paraId="016B0151" w14:textId="77777777" w:rsidR="002105AE" w:rsidRDefault="002105AE" w:rsidP="00656844"/>
          <w:p w14:paraId="4D6E2002" w14:textId="4CE050D8" w:rsidR="00AF7D27" w:rsidRPr="00717EAD" w:rsidRDefault="00AF7D27" w:rsidP="003D273A">
            <w:pPr>
              <w:pStyle w:val="Heading2"/>
              <w:rPr>
                <w:rFonts w:eastAsiaTheme="minorHAnsi" w:cstheme="minorBidi"/>
                <w:bCs/>
                <w:color w:val="D25B36"/>
                <w:szCs w:val="22"/>
              </w:rPr>
            </w:pP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>July 2021 – July 2023</w:t>
            </w:r>
          </w:p>
          <w:p w14:paraId="7907B5D2" w14:textId="33C0C4D2" w:rsidR="00A4326E" w:rsidRPr="00717EAD" w:rsidRDefault="00AF7D27" w:rsidP="00A4326E">
            <w:pPr>
              <w:pStyle w:val="Heading2"/>
              <w:rPr>
                <w:rFonts w:eastAsiaTheme="minorHAnsi" w:cstheme="minorBidi"/>
                <w:bCs/>
                <w:color w:val="D25B36"/>
                <w:szCs w:val="22"/>
              </w:rPr>
            </w:pP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>Sr. Software Engineer | Atos/Syntel | Houston-Tx</w:t>
            </w:r>
          </w:p>
          <w:p w14:paraId="5EB2572B" w14:textId="77777777" w:rsidR="00AF7D27" w:rsidRPr="0055194F" w:rsidRDefault="00AF7D27" w:rsidP="00656844">
            <w:pPr>
              <w:pStyle w:val="NormalWeb"/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Project</w:t>
            </w: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: Pol-Admin (Policy Administration System) – Quote creation, policy management, endorsements, and claims processing. Core rating logic for premium computation.</w:t>
            </w:r>
          </w:p>
          <w:p w14:paraId="7AC703FB" w14:textId="7C76115B" w:rsidR="00AF7D27" w:rsidRPr="00A6095D" w:rsidRDefault="00AF7D27" w:rsidP="00656844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A6095D">
              <w:rPr>
                <w:b/>
                <w:bCs/>
              </w:rPr>
              <w:t>Roles &amp; Responsibilities:</w:t>
            </w:r>
          </w:p>
          <w:p w14:paraId="3FF09B96" w14:textId="7459FD11" w:rsidR="00AF7D27" w:rsidRPr="00A6095D" w:rsidRDefault="00AF7D27" w:rsidP="00656844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</w:pPr>
            <w:r w:rsidRPr="00A6095D">
              <w:t>Implemented Angular features: AJAX, DOM sanitization (XSS protection), Guard services, and responsive UI/UX.</w:t>
            </w:r>
          </w:p>
          <w:p w14:paraId="0C8D9672" w14:textId="050E62C7" w:rsidR="00AF7D27" w:rsidRPr="00A6095D" w:rsidRDefault="00AF7D27" w:rsidP="00656844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</w:pPr>
            <w:r w:rsidRPr="00A6095D">
              <w:t>Integrated Bootstrap for tables and styling; customized Material Design elements.</w:t>
            </w:r>
          </w:p>
          <w:p w14:paraId="2ED15BCC" w14:textId="77777777" w:rsidR="00AF7D27" w:rsidRPr="00A6095D" w:rsidRDefault="00AF7D27" w:rsidP="00656844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</w:pPr>
            <w:r w:rsidRPr="00A6095D">
              <w:t>Converted UX designs into Angular pages with external JS dependencies.</w:t>
            </w:r>
          </w:p>
          <w:p w14:paraId="30BB666B" w14:textId="2CC7F9F4" w:rsidR="00AF7D27" w:rsidRPr="00A6095D" w:rsidRDefault="00AF7D27" w:rsidP="00656844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</w:pPr>
            <w:r w:rsidRPr="00A6095D">
              <w:t>Performed unit testing of Angular components using Jasmine and Karma.</w:t>
            </w:r>
          </w:p>
          <w:p w14:paraId="2054F163" w14:textId="77777777" w:rsidR="00AF7D27" w:rsidRPr="00A6095D" w:rsidRDefault="00AF7D27" w:rsidP="00656844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</w:pPr>
            <w:r w:rsidRPr="00A6095D">
              <w:t>Managed environment configurations for Dev, QA, Staging, and Prod.</w:t>
            </w:r>
          </w:p>
          <w:p w14:paraId="75BD269F" w14:textId="77777777" w:rsidR="00AF7D27" w:rsidRPr="00A6095D" w:rsidRDefault="00AF7D27" w:rsidP="00656844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</w:pPr>
            <w:r w:rsidRPr="00A6095D">
              <w:t>Optimized performance by reducing unnecessary change detection and component re-renders.</w:t>
            </w:r>
          </w:p>
          <w:p w14:paraId="65E16155" w14:textId="03757821" w:rsidR="0055194F" w:rsidRPr="0055194F" w:rsidRDefault="00AF7D27" w:rsidP="00656844">
            <w:pPr>
              <w:spacing w:before="100" w:beforeAutospacing="1" w:after="100" w:afterAutospacing="1" w:line="240" w:lineRule="auto"/>
            </w:pPr>
            <w:r w:rsidRPr="00A6095D">
              <w:rPr>
                <w:b/>
                <w:bCs/>
              </w:rPr>
              <w:t>Tech Stack:</w:t>
            </w:r>
            <w:r w:rsidRPr="00A6095D">
              <w:t xml:space="preserve"> Angular 8, C#, WCF Services, REST API, Web API, SQL Server, PL/SQL, Postman, Swagger UI</w:t>
            </w:r>
            <w:r w:rsidR="0055194F">
              <w:t>.</w:t>
            </w:r>
          </w:p>
          <w:p w14:paraId="0B2B15B6" w14:textId="6420E9EF" w:rsidR="00137401" w:rsidRPr="00717EAD" w:rsidRDefault="00137401" w:rsidP="00137401">
            <w:pPr>
              <w:pStyle w:val="Heading2"/>
              <w:rPr>
                <w:rFonts w:eastAsiaTheme="minorHAnsi" w:cstheme="minorBidi"/>
                <w:bCs/>
                <w:color w:val="D25B36"/>
                <w:szCs w:val="22"/>
              </w:rPr>
            </w:pP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>J</w:t>
            </w:r>
            <w:r w:rsidR="00A53BE6" w:rsidRPr="00717EAD">
              <w:rPr>
                <w:rFonts w:eastAsiaTheme="minorHAnsi" w:cstheme="minorBidi"/>
                <w:bCs/>
                <w:color w:val="D25B36"/>
                <w:szCs w:val="22"/>
              </w:rPr>
              <w:t>uly 20</w:t>
            </w:r>
            <w:r w:rsidR="001633F1" w:rsidRPr="00717EAD">
              <w:rPr>
                <w:rFonts w:eastAsiaTheme="minorHAnsi" w:cstheme="minorBidi"/>
                <w:bCs/>
                <w:color w:val="D25B36"/>
                <w:szCs w:val="22"/>
              </w:rPr>
              <w:t>17</w:t>
            </w:r>
            <w:r w:rsidR="00A53BE6" w:rsidRPr="00717EAD">
              <w:rPr>
                <w:rFonts w:eastAsiaTheme="minorHAnsi" w:cstheme="minorBidi"/>
                <w:bCs/>
                <w:color w:val="D25B36"/>
                <w:szCs w:val="22"/>
              </w:rPr>
              <w:t xml:space="preserve"> – July 202</w:t>
            </w:r>
            <w:r w:rsidR="001633F1" w:rsidRPr="00717EAD">
              <w:rPr>
                <w:rFonts w:eastAsiaTheme="minorHAnsi" w:cstheme="minorBidi"/>
                <w:bCs/>
                <w:color w:val="D25B36"/>
                <w:szCs w:val="22"/>
              </w:rPr>
              <w:t>1</w:t>
            </w:r>
          </w:p>
          <w:p w14:paraId="7DB367C7" w14:textId="7555C3AF" w:rsidR="00A4326E" w:rsidRPr="00717EAD" w:rsidRDefault="00AF7D27" w:rsidP="00A4326E">
            <w:pPr>
              <w:pStyle w:val="Heading2"/>
              <w:rPr>
                <w:rFonts w:eastAsiaTheme="minorHAnsi" w:cstheme="minorBidi"/>
                <w:bCs/>
                <w:color w:val="D25B36"/>
                <w:szCs w:val="22"/>
              </w:rPr>
            </w:pP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 xml:space="preserve">Software Specialist | Majesco | </w:t>
            </w:r>
            <w:r w:rsidR="003D273A" w:rsidRPr="00717EAD">
              <w:rPr>
                <w:rFonts w:eastAsiaTheme="minorHAnsi" w:cstheme="minorBidi"/>
                <w:bCs/>
                <w:color w:val="D25B36"/>
                <w:szCs w:val="22"/>
              </w:rPr>
              <w:t>Houston-Tx</w:t>
            </w:r>
          </w:p>
          <w:p w14:paraId="36DA35DB" w14:textId="457035CF" w:rsidR="00AF7D27" w:rsidRPr="0055194F" w:rsidRDefault="00AF7D27" w:rsidP="0055194F">
            <w:pPr>
              <w:pStyle w:val="NormalWeb"/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Projects:</w:t>
            </w:r>
            <w:r w:rsidR="006C7390"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 xml:space="preserve"> </w:t>
            </w: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Quote Bind (v5):</w:t>
            </w: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Web-based auto insurance quoting system; integration with Guidewire Policy &amp; Billing Center.</w:t>
            </w:r>
            <w:r w:rsid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</w:t>
            </w: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QuickPay &amp; Moderator:</w:t>
            </w: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Payment processing and moderation tools.</w:t>
            </w:r>
          </w:p>
          <w:p w14:paraId="6C50E953" w14:textId="5DB93853" w:rsidR="00AF7D27" w:rsidRPr="0055194F" w:rsidRDefault="00AF7D27" w:rsidP="00656844">
            <w:pPr>
              <w:pStyle w:val="NormalWeb"/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Roles &amp; Responsibilities:</w:t>
            </w:r>
          </w:p>
          <w:p w14:paraId="7713FC07" w14:textId="77777777" w:rsidR="00AF7D27" w:rsidRPr="0055194F" w:rsidRDefault="00AF7D27" w:rsidP="00656844">
            <w:pPr>
              <w:pStyle w:val="NormalWeb"/>
              <w:numPr>
                <w:ilvl w:val="0"/>
                <w:numId w:val="10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Code review, development, bug fixing, impact analysis, project architecture, team management, and client interaction.</w:t>
            </w:r>
          </w:p>
          <w:p w14:paraId="54B88184" w14:textId="713DA01A" w:rsidR="00AF7D27" w:rsidRPr="0055194F" w:rsidRDefault="00AF7D27" w:rsidP="00656844">
            <w:pPr>
              <w:pStyle w:val="NormalWeb"/>
              <w:numPr>
                <w:ilvl w:val="0"/>
                <w:numId w:val="10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Integrated with rule engines, payment systems, and address/prospect services across states.</w:t>
            </w:r>
          </w:p>
          <w:p w14:paraId="454D9139" w14:textId="631CE81E" w:rsidR="00AF7D27" w:rsidRPr="0055194F" w:rsidRDefault="00AF7D27" w:rsidP="00656844">
            <w:pPr>
              <w:pStyle w:val="NormalWeb"/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Tech Stack:</w:t>
            </w: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ASP.NET 4.6.2, Angular 4/AngularJS, jQuery, Web Services, SSIS, SSRS, TFS/DevOps</w:t>
            </w:r>
            <w:r w:rsidR="00333500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.</w:t>
            </w:r>
          </w:p>
          <w:p w14:paraId="1929D1D4" w14:textId="3942C40F" w:rsidR="006C7390" w:rsidRPr="00717EAD" w:rsidRDefault="006C7390" w:rsidP="006C7390">
            <w:pPr>
              <w:pStyle w:val="Heading2"/>
              <w:rPr>
                <w:rFonts w:eastAsiaTheme="minorHAnsi" w:cstheme="minorBidi"/>
                <w:bCs/>
                <w:color w:val="D25B36"/>
                <w:szCs w:val="22"/>
              </w:rPr>
            </w:pP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lastRenderedPageBreak/>
              <w:t xml:space="preserve">Feb </w:t>
            </w:r>
            <w:r w:rsidR="003239D0" w:rsidRPr="00717EAD">
              <w:rPr>
                <w:rFonts w:eastAsiaTheme="minorHAnsi" w:cstheme="minorBidi"/>
                <w:bCs/>
                <w:color w:val="D25B36"/>
                <w:szCs w:val="22"/>
              </w:rPr>
              <w:t>2</w:t>
            </w: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>017 – Sep 20</w:t>
            </w:r>
            <w:r w:rsidR="00D10168">
              <w:rPr>
                <w:rFonts w:eastAsiaTheme="minorHAnsi" w:cstheme="minorBidi"/>
                <w:bCs/>
                <w:color w:val="D25B36"/>
                <w:szCs w:val="22"/>
              </w:rPr>
              <w:t>1</w:t>
            </w:r>
            <w:r w:rsidR="001633F1" w:rsidRPr="00717EAD">
              <w:rPr>
                <w:rFonts w:eastAsiaTheme="minorHAnsi" w:cstheme="minorBidi"/>
                <w:bCs/>
                <w:color w:val="D25B36"/>
                <w:szCs w:val="22"/>
              </w:rPr>
              <w:t>7</w:t>
            </w:r>
          </w:p>
          <w:p w14:paraId="212B6762" w14:textId="7E245A22" w:rsidR="006C7390" w:rsidRPr="00717EAD" w:rsidRDefault="006C7390" w:rsidP="006C7390">
            <w:pPr>
              <w:pStyle w:val="Heading2"/>
              <w:rPr>
                <w:rFonts w:eastAsiaTheme="minorHAnsi" w:cstheme="minorBidi"/>
                <w:bCs/>
                <w:color w:val="D25B36"/>
                <w:szCs w:val="22"/>
              </w:rPr>
            </w:pP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>S</w:t>
            </w:r>
            <w:r w:rsidR="00BA6732" w:rsidRPr="00717EAD">
              <w:rPr>
                <w:rFonts w:eastAsiaTheme="minorHAnsi" w:cstheme="minorBidi"/>
                <w:bCs/>
                <w:color w:val="D25B36"/>
                <w:szCs w:val="22"/>
              </w:rPr>
              <w:t>r</w:t>
            </w: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 xml:space="preserve"> </w:t>
            </w:r>
            <w:r w:rsidR="00BA6732" w:rsidRPr="00717EAD">
              <w:rPr>
                <w:rFonts w:eastAsiaTheme="minorHAnsi" w:cstheme="minorBidi"/>
                <w:bCs/>
                <w:color w:val="D25B36"/>
                <w:szCs w:val="22"/>
              </w:rPr>
              <w:t>Developer</w:t>
            </w: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 xml:space="preserve"> | </w:t>
            </w:r>
            <w:r w:rsidR="001633F1" w:rsidRPr="00717EAD">
              <w:rPr>
                <w:rFonts w:eastAsiaTheme="minorHAnsi" w:cstheme="minorBidi"/>
                <w:bCs/>
                <w:color w:val="D25B36"/>
                <w:szCs w:val="22"/>
              </w:rPr>
              <w:t>Deloitte</w:t>
            </w: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>-</w:t>
            </w:r>
            <w:r w:rsidR="00BA6732" w:rsidRPr="00717EAD">
              <w:rPr>
                <w:rFonts w:eastAsiaTheme="minorHAnsi" w:cstheme="minorBidi"/>
                <w:bCs/>
                <w:color w:val="D25B36"/>
                <w:szCs w:val="22"/>
              </w:rPr>
              <w:t>India</w:t>
            </w:r>
            <w:r w:rsidR="00E12421" w:rsidRPr="00717EAD">
              <w:rPr>
                <w:rFonts w:eastAsiaTheme="minorHAnsi" w:cstheme="minorBidi"/>
                <w:bCs/>
                <w:color w:val="D25B36"/>
                <w:szCs w:val="22"/>
              </w:rPr>
              <w:t xml:space="preserve"> | Mumbai-India</w:t>
            </w:r>
          </w:p>
          <w:p w14:paraId="7E67BA5C" w14:textId="159BE06F" w:rsidR="00AF7D27" w:rsidRPr="0055194F" w:rsidRDefault="00AF7D27" w:rsidP="00656844">
            <w:pPr>
              <w:pStyle w:val="NormalWeb"/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Project:</w:t>
            </w: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GST Bolton Tool – Automates extraction and transformation of Form 26AS for TDS returns.</w:t>
            </w:r>
          </w:p>
          <w:p w14:paraId="6C655F71" w14:textId="613F22FA" w:rsidR="00AF7D27" w:rsidRPr="0055194F" w:rsidRDefault="00AF7D27" w:rsidP="00656844">
            <w:pPr>
              <w:pStyle w:val="NormalWeb"/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Roles &amp; Responsibilities:</w:t>
            </w:r>
          </w:p>
          <w:p w14:paraId="080B745B" w14:textId="77777777" w:rsidR="00AF7D27" w:rsidRPr="0055194F" w:rsidRDefault="00AF7D27" w:rsidP="00656844">
            <w:pPr>
              <w:pStyle w:val="NormalWeb"/>
              <w:numPr>
                <w:ilvl w:val="0"/>
                <w:numId w:val="11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Development, bug fixing, impact analysis, requirement gathering, design, and deployment.</w:t>
            </w:r>
          </w:p>
          <w:p w14:paraId="3A7B75BD" w14:textId="77777777" w:rsidR="00AF7D27" w:rsidRPr="0055194F" w:rsidRDefault="00AF7D27" w:rsidP="00656844">
            <w:pPr>
              <w:pStyle w:val="NormalWeb"/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Tech Stack:</w:t>
            </w: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ASP.NET 4.5, Angular 4, jQuery, ASP.NET MVC</w:t>
            </w:r>
          </w:p>
          <w:p w14:paraId="7817AB34" w14:textId="5B3EAF93" w:rsidR="00A4326E" w:rsidRPr="00717EAD" w:rsidRDefault="00E12421" w:rsidP="00A4326E">
            <w:pPr>
              <w:pStyle w:val="Heading2"/>
              <w:rPr>
                <w:rFonts w:eastAsiaTheme="minorHAnsi" w:cstheme="minorBidi"/>
                <w:bCs/>
                <w:color w:val="D25B36"/>
                <w:szCs w:val="22"/>
              </w:rPr>
            </w:pP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>Dec</w:t>
            </w:r>
            <w:r w:rsidR="00365EFD" w:rsidRPr="00717EAD">
              <w:rPr>
                <w:rFonts w:eastAsiaTheme="minorHAnsi" w:cstheme="minorBidi"/>
                <w:bCs/>
                <w:color w:val="D25B36"/>
                <w:szCs w:val="22"/>
              </w:rPr>
              <w:t xml:space="preserve"> 201</w:t>
            </w: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>5</w:t>
            </w:r>
            <w:r w:rsidR="00A4326E" w:rsidRPr="00717EAD">
              <w:rPr>
                <w:rFonts w:eastAsiaTheme="minorHAnsi" w:cstheme="minorBidi"/>
                <w:bCs/>
                <w:color w:val="D25B36"/>
                <w:szCs w:val="22"/>
              </w:rPr>
              <w:t xml:space="preserve"> – </w:t>
            </w:r>
            <w:r w:rsidR="00365EFD" w:rsidRPr="00717EAD">
              <w:rPr>
                <w:rFonts w:eastAsiaTheme="minorHAnsi" w:cstheme="minorBidi"/>
                <w:bCs/>
                <w:color w:val="D25B36"/>
                <w:szCs w:val="22"/>
              </w:rPr>
              <w:t>Jan 2017</w:t>
            </w:r>
          </w:p>
          <w:p w14:paraId="39ADFDD4" w14:textId="2B3EA41A" w:rsidR="00A4326E" w:rsidRPr="00717EAD" w:rsidRDefault="00A4326E" w:rsidP="0055194F">
            <w:pPr>
              <w:pStyle w:val="Heading2"/>
              <w:rPr>
                <w:rFonts w:eastAsiaTheme="minorHAnsi" w:cstheme="minorBidi"/>
                <w:bCs/>
                <w:color w:val="D25B36"/>
                <w:szCs w:val="22"/>
              </w:rPr>
            </w:pP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 xml:space="preserve">Sr </w:t>
            </w:r>
            <w:r w:rsidR="00E12421" w:rsidRPr="00717EAD">
              <w:rPr>
                <w:rFonts w:eastAsiaTheme="minorHAnsi" w:cstheme="minorBidi"/>
                <w:bCs/>
                <w:color w:val="D25B36"/>
                <w:szCs w:val="22"/>
              </w:rPr>
              <w:t>Software Engineer</w:t>
            </w: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 xml:space="preserve"> | </w:t>
            </w:r>
            <w:r w:rsidR="00E12421" w:rsidRPr="00717EAD">
              <w:rPr>
                <w:rFonts w:eastAsiaTheme="minorHAnsi" w:cstheme="minorBidi"/>
                <w:bCs/>
                <w:color w:val="D25B36"/>
                <w:szCs w:val="22"/>
              </w:rPr>
              <w:t>Citius</w:t>
            </w:r>
            <w:r w:rsidR="00333500" w:rsidRPr="00717EAD">
              <w:rPr>
                <w:rFonts w:eastAsiaTheme="minorHAnsi" w:cstheme="minorBidi"/>
                <w:bCs/>
                <w:color w:val="D25B36"/>
                <w:szCs w:val="22"/>
              </w:rPr>
              <w:t>T</w:t>
            </w:r>
            <w:r w:rsidR="00E12421" w:rsidRPr="00717EAD">
              <w:rPr>
                <w:rFonts w:eastAsiaTheme="minorHAnsi" w:cstheme="minorBidi"/>
                <w:bCs/>
                <w:color w:val="D25B36"/>
                <w:szCs w:val="22"/>
              </w:rPr>
              <w:t>ech| Mumbai</w:t>
            </w: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>-India</w:t>
            </w:r>
          </w:p>
          <w:p w14:paraId="71DB6E6F" w14:textId="77777777" w:rsidR="00AF7D27" w:rsidRPr="0055194F" w:rsidRDefault="00AF7D27" w:rsidP="00656844">
            <w:pPr>
              <w:pStyle w:val="NormalWeb"/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Project:</w:t>
            </w: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HCP Community Portal – Provides reports and information for healthcare entities, patients, and lab results.</w:t>
            </w:r>
          </w:p>
          <w:p w14:paraId="0A289B4D" w14:textId="77777777" w:rsidR="00AF7D27" w:rsidRPr="0055194F" w:rsidRDefault="00AF7D27" w:rsidP="00656844">
            <w:pPr>
              <w:pStyle w:val="NormalWeb"/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Roles &amp; Responsibilities:</w:t>
            </w:r>
          </w:p>
          <w:p w14:paraId="52DA9FEE" w14:textId="77777777" w:rsidR="00AF7D27" w:rsidRPr="0055194F" w:rsidRDefault="00AF7D27" w:rsidP="00656844">
            <w:pPr>
              <w:pStyle w:val="NormalWeb"/>
              <w:numPr>
                <w:ilvl w:val="0"/>
                <w:numId w:val="12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Development, unit testing, deployment, bug fixing, impact analysis.</w:t>
            </w:r>
          </w:p>
          <w:p w14:paraId="283647D4" w14:textId="77777777" w:rsidR="00AF7D27" w:rsidRPr="0055194F" w:rsidRDefault="00AF7D27" w:rsidP="00656844">
            <w:pPr>
              <w:pStyle w:val="NormalWeb"/>
              <w:numPr>
                <w:ilvl w:val="0"/>
                <w:numId w:val="12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Received “Best Performer” award twice in 2016.</w:t>
            </w:r>
          </w:p>
          <w:p w14:paraId="147845F7" w14:textId="36932826" w:rsidR="00333500" w:rsidRPr="0055194F" w:rsidRDefault="00AF7D27" w:rsidP="00656844">
            <w:pPr>
              <w:pStyle w:val="NormalWeb"/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Tech Stack:</w:t>
            </w: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ASP.NET MVC 5, ASP.NET 4.5, jQuery, Entity Framework</w:t>
            </w:r>
          </w:p>
          <w:p w14:paraId="7E7DF985" w14:textId="77777777" w:rsidR="00AF7D27" w:rsidRPr="0055194F" w:rsidRDefault="00AF7D27" w:rsidP="00656844">
            <w:pPr>
              <w:pStyle w:val="NormalWeb"/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Project:</w:t>
            </w: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MSC-Azure – Transforming big data from EMR and CPS systems using </w:t>
            </w: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Azure and Hadoop</w:t>
            </w: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.</w:t>
            </w:r>
          </w:p>
          <w:p w14:paraId="41DA6325" w14:textId="77777777" w:rsidR="00AF7D27" w:rsidRPr="0055194F" w:rsidRDefault="00AF7D27" w:rsidP="00656844">
            <w:pPr>
              <w:pStyle w:val="NormalWeb"/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Roles &amp; Responsibilities:</w:t>
            </w:r>
          </w:p>
          <w:p w14:paraId="721A57C8" w14:textId="77777777" w:rsidR="00AF7D27" w:rsidRPr="0055194F" w:rsidRDefault="00AF7D27" w:rsidP="00656844">
            <w:pPr>
              <w:pStyle w:val="NormalWeb"/>
              <w:numPr>
                <w:ilvl w:val="0"/>
                <w:numId w:val="13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Cluster creation, scripting, POC on Hadoop/HDInsight, impact analysis.</w:t>
            </w:r>
          </w:p>
          <w:p w14:paraId="0B1D2CC2" w14:textId="6B3310E4" w:rsidR="00333500" w:rsidRPr="0055194F" w:rsidRDefault="00AF7D27" w:rsidP="00656844">
            <w:pPr>
              <w:pStyle w:val="NormalWeb"/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Tech Stack:</w:t>
            </w: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Azure Data Factory, Hadoop, Hive, PIG</w:t>
            </w:r>
          </w:p>
          <w:p w14:paraId="7FE734E6" w14:textId="55A2400E" w:rsidR="00E12421" w:rsidRPr="00717EAD" w:rsidRDefault="00E12421" w:rsidP="00E12421">
            <w:pPr>
              <w:pStyle w:val="Heading2"/>
              <w:rPr>
                <w:rFonts w:eastAsiaTheme="minorHAnsi" w:cstheme="minorBidi"/>
                <w:bCs/>
                <w:color w:val="D25B36"/>
                <w:szCs w:val="22"/>
              </w:rPr>
            </w:pP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>Oct 2013 – Dec 2015</w:t>
            </w:r>
          </w:p>
          <w:p w14:paraId="4BDF581D" w14:textId="0BDFEA54" w:rsidR="00AF7D27" w:rsidRPr="00717EAD" w:rsidRDefault="00E12421" w:rsidP="00E12421">
            <w:pPr>
              <w:pStyle w:val="Heading2"/>
              <w:rPr>
                <w:rFonts w:eastAsiaTheme="minorHAnsi" w:cstheme="minorBidi"/>
                <w:bCs/>
                <w:color w:val="D25B36"/>
                <w:szCs w:val="22"/>
              </w:rPr>
            </w:pP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 xml:space="preserve">Software Engineer | Rave Technologies (AKA NEC </w:t>
            </w:r>
            <w:r w:rsidR="00333500" w:rsidRPr="00717EAD">
              <w:rPr>
                <w:rFonts w:eastAsiaTheme="minorHAnsi" w:cstheme="minorBidi"/>
                <w:bCs/>
                <w:color w:val="D25B36"/>
                <w:szCs w:val="22"/>
              </w:rPr>
              <w:t>Software</w:t>
            </w:r>
            <w:r w:rsidRPr="00717EAD">
              <w:rPr>
                <w:rFonts w:eastAsiaTheme="minorHAnsi" w:cstheme="minorBidi"/>
                <w:bCs/>
                <w:color w:val="D25B36"/>
                <w:szCs w:val="22"/>
              </w:rPr>
              <w:t>) | Mumbai-India</w:t>
            </w:r>
          </w:p>
          <w:p w14:paraId="52443CA8" w14:textId="77777777" w:rsidR="00AF7D27" w:rsidRPr="0055194F" w:rsidRDefault="00AF7D27" w:rsidP="00656844">
            <w:pPr>
              <w:pStyle w:val="NormalWeb"/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Project:</w:t>
            </w: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IET Web Portal – Subscription management, payments, role-based access, reporting.</w:t>
            </w:r>
          </w:p>
          <w:p w14:paraId="1ED7D6FE" w14:textId="77777777" w:rsidR="00AF7D27" w:rsidRPr="0055194F" w:rsidRDefault="00AF7D27" w:rsidP="00656844">
            <w:pPr>
              <w:pStyle w:val="NormalWeb"/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Roles &amp; Responsibilities:</w:t>
            </w:r>
          </w:p>
          <w:p w14:paraId="595F9F92" w14:textId="77777777" w:rsidR="00AF7D27" w:rsidRPr="0055194F" w:rsidRDefault="00AF7D27" w:rsidP="00656844">
            <w:pPr>
              <w:pStyle w:val="NormalWeb"/>
              <w:numPr>
                <w:ilvl w:val="0"/>
                <w:numId w:val="14"/>
              </w:numPr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</w:pP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Requirement gathering, coding, unit testing, deployment, bug fixing, impact analysis.</w:t>
            </w:r>
          </w:p>
          <w:p w14:paraId="0454CD1D" w14:textId="6A7BDB74" w:rsidR="00AF7D27" w:rsidRDefault="00AF7D27" w:rsidP="00333500">
            <w:pPr>
              <w:pStyle w:val="NormalWeb"/>
            </w:pPr>
            <w:r w:rsidRPr="0055194F">
              <w:rPr>
                <w:rFonts w:asciiTheme="minorHAnsi" w:eastAsiaTheme="minorHAnsi" w:hAnsi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Tech Stack:</w:t>
            </w:r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 xml:space="preserve"> ASP.NET 4.5, ASP.NET MVC, jQuery, HTML5, Web Forms, </w:t>
            </w:r>
            <w:proofErr w:type="spellStart"/>
            <w:r w:rsidRPr="0055194F">
              <w:rPr>
                <w:rFonts w:asciiTheme="minorHAnsi" w:eastAsiaTheme="minorHAnsi" w:hAnsiTheme="minorHAnsi" w:cstheme="minorBidi"/>
                <w:color w:val="404040" w:themeColor="text1" w:themeTint="BF"/>
                <w:sz w:val="20"/>
                <w:szCs w:val="22"/>
              </w:rPr>
              <w:t>MarkLogic</w:t>
            </w:r>
            <w:proofErr w:type="spellEnd"/>
          </w:p>
        </w:tc>
      </w:tr>
      <w:tr w:rsidR="00E16D14" w14:paraId="15DEA314" w14:textId="77777777" w:rsidTr="002E490B">
        <w:trPr>
          <w:trHeight w:val="134"/>
        </w:trPr>
        <w:tc>
          <w:tcPr>
            <w:tcW w:w="9870" w:type="dxa"/>
          </w:tcPr>
          <w:p w14:paraId="01A76CDE" w14:textId="77777777" w:rsidR="00E16D14" w:rsidRDefault="00E16D14" w:rsidP="00907A85"/>
          <w:p w14:paraId="17E70CB1" w14:textId="797D26F7" w:rsidR="00AF7D27" w:rsidRDefault="00AF7D27" w:rsidP="009C10F5"/>
        </w:tc>
      </w:tr>
      <w:tr w:rsidR="00E16D14" w14:paraId="4D0C2371" w14:textId="77777777" w:rsidTr="002E490B">
        <w:trPr>
          <w:trHeight w:val="134"/>
        </w:trPr>
        <w:tc>
          <w:tcPr>
            <w:tcW w:w="9870" w:type="dxa"/>
          </w:tcPr>
          <w:p w14:paraId="08AC1772" w14:textId="77777777" w:rsidR="00E16D14" w:rsidRDefault="00E16D14" w:rsidP="00907A85"/>
        </w:tc>
      </w:tr>
      <w:tr w:rsidR="00E16D14" w14:paraId="253D0DFA" w14:textId="77777777" w:rsidTr="002E490B">
        <w:trPr>
          <w:trHeight w:val="515"/>
        </w:trPr>
        <w:tc>
          <w:tcPr>
            <w:tcW w:w="9870" w:type="dxa"/>
          </w:tcPr>
          <w:p w14:paraId="5EB01C5D" w14:textId="135CCF9D" w:rsidR="00E16D14" w:rsidRPr="0010570D" w:rsidRDefault="00000000" w:rsidP="00FE7371">
            <w:pPr>
              <w:pStyle w:val="Heading1"/>
            </w:pPr>
            <w:sdt>
              <w:sdtPr>
                <w:id w:val="507877070"/>
                <w:placeholder>
                  <w:docPart w:val="3A175256129C4919BFDB96C177FB9754"/>
                </w:placeholder>
                <w:temporary/>
                <w:showingPlcHdr/>
                <w15:appearance w15:val="hidden"/>
              </w:sdtPr>
              <w:sdtContent>
                <w:r w:rsidR="00E16D14">
                  <w:t>Education</w:t>
                </w:r>
              </w:sdtContent>
            </w:sdt>
          </w:p>
        </w:tc>
      </w:tr>
      <w:tr w:rsidR="00E16D14" w:rsidRPr="00EA35CC" w14:paraId="75CCF5F6" w14:textId="77777777" w:rsidTr="002E490B">
        <w:trPr>
          <w:trHeight w:val="134"/>
        </w:trPr>
        <w:tc>
          <w:tcPr>
            <w:tcW w:w="9870" w:type="dxa"/>
          </w:tcPr>
          <w:p w14:paraId="324E02C4" w14:textId="078DB956" w:rsidR="00E16D14" w:rsidRPr="00EA35CC" w:rsidRDefault="005C60E3" w:rsidP="00FE7371">
            <w:pPr>
              <w:pStyle w:val="ListParagraph"/>
              <w:numPr>
                <w:ilvl w:val="0"/>
                <w:numId w:val="15"/>
              </w:numPr>
              <w:rPr>
                <w:rFonts w:ascii="Trebuchet MS" w:hAnsi="Trebuchet MS"/>
                <w:sz w:val="21"/>
                <w:szCs w:val="21"/>
              </w:rPr>
            </w:pPr>
            <w:r w:rsidRPr="00FE7371">
              <w:rPr>
                <w:rFonts w:ascii="Trebuchet MS" w:hAnsi="Trebuchet MS"/>
                <w:sz w:val="21"/>
                <w:szCs w:val="21"/>
              </w:rPr>
              <w:t>PGDM</w:t>
            </w:r>
            <w:r w:rsidRPr="00EA35CC">
              <w:rPr>
                <w:rFonts w:ascii="Trebuchet MS" w:hAnsi="Trebuchet MS"/>
                <w:sz w:val="21"/>
                <w:szCs w:val="21"/>
              </w:rPr>
              <w:t xml:space="preserve"> </w:t>
            </w:r>
            <w:r w:rsidR="00BE53A7" w:rsidRPr="00FE7371">
              <w:rPr>
                <w:rFonts w:ascii="Trebuchet MS" w:hAnsi="Trebuchet MS"/>
                <w:sz w:val="21"/>
                <w:szCs w:val="21"/>
              </w:rPr>
              <w:t>in</w:t>
            </w:r>
            <w:r w:rsidR="00BE53A7" w:rsidRPr="00EA35CC">
              <w:rPr>
                <w:rFonts w:ascii="Trebuchet MS" w:hAnsi="Trebuchet MS"/>
                <w:sz w:val="21"/>
                <w:szCs w:val="21"/>
              </w:rPr>
              <w:t xml:space="preserve"> </w:t>
            </w:r>
            <w:r w:rsidRPr="00EA35CC">
              <w:rPr>
                <w:rFonts w:ascii="Trebuchet MS" w:hAnsi="Trebuchet MS"/>
                <w:sz w:val="21"/>
                <w:szCs w:val="21"/>
              </w:rPr>
              <w:t xml:space="preserve">Operations </w:t>
            </w:r>
            <w:proofErr w:type="gramStart"/>
            <w:r w:rsidRPr="00EA35CC">
              <w:rPr>
                <w:rFonts w:ascii="Trebuchet MS" w:hAnsi="Trebuchet MS"/>
                <w:sz w:val="21"/>
                <w:szCs w:val="21"/>
              </w:rPr>
              <w:t xml:space="preserve">Management </w:t>
            </w:r>
            <w:r w:rsidR="00BE53A7" w:rsidRPr="00EA35CC">
              <w:rPr>
                <w:rFonts w:ascii="Trebuchet MS" w:hAnsi="Trebuchet MS"/>
                <w:sz w:val="21"/>
                <w:szCs w:val="21"/>
              </w:rPr>
              <w:t xml:space="preserve"> from</w:t>
            </w:r>
            <w:proofErr w:type="gramEnd"/>
            <w:r w:rsidR="00BE53A7" w:rsidRPr="00EA35CC">
              <w:rPr>
                <w:rFonts w:ascii="Trebuchet MS" w:hAnsi="Trebuchet MS"/>
                <w:sz w:val="21"/>
                <w:szCs w:val="21"/>
              </w:rPr>
              <w:t xml:space="preserve"> </w:t>
            </w:r>
            <w:proofErr w:type="spellStart"/>
            <w:r w:rsidR="00F62DAD" w:rsidRPr="00EA35CC">
              <w:rPr>
                <w:rFonts w:ascii="Trebuchet MS" w:hAnsi="Trebuchet MS"/>
                <w:sz w:val="21"/>
                <w:szCs w:val="21"/>
              </w:rPr>
              <w:t>Welingkar</w:t>
            </w:r>
            <w:proofErr w:type="spellEnd"/>
            <w:r w:rsidR="00F62DAD" w:rsidRPr="00EA35CC">
              <w:rPr>
                <w:rFonts w:ascii="Trebuchet MS" w:hAnsi="Trebuchet MS"/>
                <w:sz w:val="21"/>
                <w:szCs w:val="21"/>
              </w:rPr>
              <w:t xml:space="preserve"> Institute of Management</w:t>
            </w:r>
            <w:r w:rsidR="008C2A18" w:rsidRPr="00EA35CC">
              <w:rPr>
                <w:rFonts w:ascii="Trebuchet MS" w:hAnsi="Trebuchet MS"/>
                <w:sz w:val="21"/>
                <w:szCs w:val="21"/>
              </w:rPr>
              <w:t xml:space="preserve"> (Year </w:t>
            </w:r>
            <w:r w:rsidR="00850F3B" w:rsidRPr="00EA35CC">
              <w:rPr>
                <w:rFonts w:ascii="Trebuchet MS" w:hAnsi="Trebuchet MS"/>
                <w:sz w:val="21"/>
                <w:szCs w:val="21"/>
              </w:rPr>
              <w:t>2019</w:t>
            </w:r>
            <w:r w:rsidR="00FE7371" w:rsidRPr="00EA35CC">
              <w:rPr>
                <w:rFonts w:ascii="Trebuchet MS" w:hAnsi="Trebuchet MS"/>
                <w:sz w:val="21"/>
                <w:szCs w:val="21"/>
              </w:rPr>
              <w:t>-</w:t>
            </w:r>
            <w:r w:rsidR="008C2A18" w:rsidRPr="00EA35CC">
              <w:rPr>
                <w:rFonts w:ascii="Trebuchet MS" w:hAnsi="Trebuchet MS"/>
                <w:sz w:val="21"/>
                <w:szCs w:val="21"/>
              </w:rPr>
              <w:t xml:space="preserve">2020) – 71% </w:t>
            </w:r>
          </w:p>
        </w:tc>
      </w:tr>
    </w:tbl>
    <w:p w14:paraId="7BDCA908" w14:textId="187556F1" w:rsidR="00643E15" w:rsidRPr="00EA35CC" w:rsidRDefault="00B14D60" w:rsidP="00EA35CC">
      <w:pPr>
        <w:pStyle w:val="ListParagraph"/>
        <w:numPr>
          <w:ilvl w:val="0"/>
          <w:numId w:val="15"/>
        </w:numPr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8952B7F" wp14:editId="5B15B13B">
                <wp:simplePos x="0" y="0"/>
                <wp:positionH relativeFrom="page">
                  <wp:align>left</wp:align>
                </wp:positionH>
                <wp:positionV relativeFrom="paragraph">
                  <wp:posOffset>-8768715</wp:posOffset>
                </wp:positionV>
                <wp:extent cx="482600" cy="9982200"/>
                <wp:effectExtent l="0" t="0" r="1270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9982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B71B4" id="Rectangle 2" o:spid="_x0000_s1026" style="position:absolute;margin-left:0;margin-top:-690.45pt;width:38pt;height:786pt;z-index:2516720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" fillcolor="#f15533 [3204]" strokecolor="#871f09 [1604]" strokeweight="1pt">
                <w10:wrap anchorx="page"/>
              </v:rect>
            </w:pict>
          </mc:Fallback>
        </mc:AlternateContent>
      </w:r>
      <w:r w:rsidR="00850F3B" w:rsidRPr="00EA35CC">
        <w:rPr>
          <w:rFonts w:ascii="Trebuchet MS" w:hAnsi="Trebuchet MS"/>
          <w:sz w:val="21"/>
          <w:szCs w:val="21"/>
        </w:rPr>
        <w:t>Bachelor of Computer Engineering from Mumbai University (Year 2009</w:t>
      </w:r>
      <w:r w:rsidR="00FE7371" w:rsidRPr="00EA35CC">
        <w:rPr>
          <w:rFonts w:ascii="Trebuchet MS" w:hAnsi="Trebuchet MS"/>
          <w:sz w:val="21"/>
          <w:szCs w:val="21"/>
        </w:rPr>
        <w:t>-2013) – 70%</w:t>
      </w:r>
    </w:p>
    <w:p w14:paraId="246023BB" w14:textId="174777E8" w:rsidR="009C10F5" w:rsidRDefault="009C10F5" w:rsidP="00906720">
      <w:pPr>
        <w:pStyle w:val="ListBullet"/>
        <w:numPr>
          <w:ilvl w:val="0"/>
          <w:numId w:val="0"/>
        </w:numPr>
      </w:pPr>
    </w:p>
    <w:p w14:paraId="51B9E97C" w14:textId="3325D7C9" w:rsidR="006844F5" w:rsidRDefault="00FE7371" w:rsidP="00906720">
      <w:pPr>
        <w:pStyle w:val="ListBullet"/>
        <w:numPr>
          <w:ilvl w:val="0"/>
          <w:numId w:val="0"/>
        </w:numPr>
        <w:rPr>
          <w:rFonts w:eastAsiaTheme="majorEastAsia" w:cs="Times New Roman (Headings CS)"/>
          <w:b/>
          <w:caps/>
          <w:color w:val="000000" w:themeColor="text1"/>
          <w:sz w:val="28"/>
          <w:szCs w:val="32"/>
        </w:rPr>
      </w:pPr>
      <w:r w:rsidRPr="00FE7371">
        <w:rPr>
          <w:rFonts w:eastAsiaTheme="majorEastAsia" w:cs="Times New Roman (Headings CS)"/>
          <w:b/>
          <w:caps/>
          <w:color w:val="000000" w:themeColor="text1"/>
          <w:sz w:val="28"/>
          <w:szCs w:val="32"/>
        </w:rPr>
        <w:t>Certification</w:t>
      </w:r>
    </w:p>
    <w:p w14:paraId="0EB5AAB0" w14:textId="77777777" w:rsidR="00272FE6" w:rsidRPr="00FE7371" w:rsidRDefault="00272FE6" w:rsidP="00906720">
      <w:pPr>
        <w:pStyle w:val="ListBullet"/>
        <w:numPr>
          <w:ilvl w:val="0"/>
          <w:numId w:val="0"/>
        </w:numPr>
        <w:rPr>
          <w:rFonts w:eastAsiaTheme="majorEastAsia" w:cs="Times New Roman (Headings CS)"/>
          <w:b/>
          <w:caps/>
          <w:color w:val="000000" w:themeColor="text1"/>
          <w:sz w:val="28"/>
          <w:szCs w:val="32"/>
        </w:rPr>
      </w:pPr>
    </w:p>
    <w:p w14:paraId="55C7354A" w14:textId="77777777" w:rsidR="00272FE6" w:rsidRPr="00272FE6" w:rsidRDefault="00272FE6" w:rsidP="00272FE6">
      <w:pPr>
        <w:pStyle w:val="ListParagraph"/>
        <w:numPr>
          <w:ilvl w:val="0"/>
          <w:numId w:val="15"/>
        </w:numPr>
        <w:rPr>
          <w:rFonts w:ascii="Trebuchet MS" w:hAnsi="Trebuchet MS"/>
          <w:sz w:val="21"/>
          <w:szCs w:val="21"/>
        </w:rPr>
      </w:pPr>
      <w:r w:rsidRPr="00272FE6">
        <w:rPr>
          <w:rFonts w:ascii="Trebuchet MS" w:hAnsi="Trebuchet MS"/>
          <w:sz w:val="21"/>
          <w:szCs w:val="21"/>
        </w:rPr>
        <w:t xml:space="preserve">98-363 MTA: Web Development </w:t>
      </w:r>
      <w:proofErr w:type="gramStart"/>
      <w:r w:rsidRPr="00272FE6">
        <w:rPr>
          <w:rFonts w:ascii="Trebuchet MS" w:hAnsi="Trebuchet MS"/>
          <w:sz w:val="21"/>
          <w:szCs w:val="21"/>
        </w:rPr>
        <w:t>Fundamentals(</w:t>
      </w:r>
      <w:proofErr w:type="gramEnd"/>
      <w:r w:rsidRPr="00272FE6">
        <w:rPr>
          <w:rFonts w:ascii="Trebuchet MS" w:hAnsi="Trebuchet MS"/>
          <w:sz w:val="21"/>
          <w:szCs w:val="21"/>
        </w:rPr>
        <w:t>C#)</w:t>
      </w:r>
    </w:p>
    <w:p w14:paraId="56544786" w14:textId="77777777" w:rsidR="00272FE6" w:rsidRPr="006F1004" w:rsidRDefault="00272FE6" w:rsidP="00272FE6">
      <w:pPr>
        <w:pStyle w:val="ListBullet"/>
        <w:numPr>
          <w:ilvl w:val="0"/>
          <w:numId w:val="15"/>
        </w:numPr>
        <w:rPr>
          <w:rFonts w:ascii="Trebuchet MS" w:hAnsi="Trebuchet MS"/>
          <w:sz w:val="21"/>
          <w:szCs w:val="21"/>
        </w:rPr>
      </w:pPr>
      <w:r w:rsidRPr="00272FE6">
        <w:t>Aws Cloud Practitioner</w:t>
      </w:r>
    </w:p>
    <w:p w14:paraId="2F4FF233" w14:textId="77777777" w:rsidR="006F1004" w:rsidRPr="00272FE6" w:rsidRDefault="006F1004" w:rsidP="006F1004">
      <w:pPr>
        <w:pStyle w:val="ListBullet"/>
        <w:numPr>
          <w:ilvl w:val="0"/>
          <w:numId w:val="0"/>
        </w:numPr>
        <w:ind w:left="720"/>
        <w:rPr>
          <w:rFonts w:ascii="Trebuchet MS" w:hAnsi="Trebuchet MS"/>
          <w:sz w:val="21"/>
          <w:szCs w:val="21"/>
        </w:rPr>
      </w:pPr>
    </w:p>
    <w:p w14:paraId="2BCFB0E3" w14:textId="4150D3E6" w:rsidR="009C10F5" w:rsidRDefault="009C10F5" w:rsidP="00906720">
      <w:pPr>
        <w:pStyle w:val="ListBullet"/>
        <w:numPr>
          <w:ilvl w:val="0"/>
          <w:numId w:val="0"/>
        </w:numPr>
        <w:rPr>
          <w:rFonts w:eastAsiaTheme="majorEastAsia" w:cs="Times New Roman (Headings CS)"/>
          <w:b/>
          <w:caps/>
          <w:color w:val="000000" w:themeColor="text1"/>
          <w:sz w:val="28"/>
          <w:szCs w:val="32"/>
        </w:rPr>
      </w:pPr>
      <w:r w:rsidRPr="006F1004">
        <w:rPr>
          <w:rFonts w:eastAsiaTheme="majorEastAsia" w:cs="Times New Roman (Headings CS)"/>
          <w:b/>
          <w:caps/>
          <w:noProof/>
          <w:color w:val="000000" w:themeColor="text1"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44416" behindDoc="0" locked="1" layoutInCell="1" allowOverlap="1" wp14:anchorId="73C2D168" wp14:editId="25F2E3A9">
                <wp:simplePos x="0" y="0"/>
                <wp:positionH relativeFrom="page">
                  <wp:posOffset>-101600</wp:posOffset>
                </wp:positionH>
                <wp:positionV relativeFrom="paragraph">
                  <wp:posOffset>-1503680</wp:posOffset>
                </wp:positionV>
                <wp:extent cx="530225" cy="10058400"/>
                <wp:effectExtent l="0" t="0" r="3175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ADC48" id="Rectangle 1" o:spid="_x0000_s1026" alt="&quot;&quot;" style="position:absolute;margin-left:-8pt;margin-top:-118.4pt;width:41.75pt;height:11in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" fillcolor="#f15533 [3204]" stroked="f" strokeweight="1pt">
                <w10:wrap anchorx="page"/>
                <w10:anchorlock/>
              </v:rect>
            </w:pict>
          </mc:Fallback>
        </mc:AlternateContent>
      </w:r>
      <w:r w:rsidR="006F1004" w:rsidRPr="006F1004">
        <w:rPr>
          <w:rFonts w:eastAsiaTheme="majorEastAsia" w:cs="Times New Roman (Headings CS)"/>
          <w:b/>
          <w:caps/>
          <w:color w:val="000000" w:themeColor="text1"/>
          <w:sz w:val="28"/>
          <w:szCs w:val="32"/>
        </w:rPr>
        <w:t>Languages</w:t>
      </w:r>
    </w:p>
    <w:p w14:paraId="3251569F" w14:textId="77777777" w:rsidR="006F1004" w:rsidRPr="00D108CB" w:rsidRDefault="006F1004" w:rsidP="00906720">
      <w:pPr>
        <w:pStyle w:val="ListBullet"/>
        <w:numPr>
          <w:ilvl w:val="0"/>
          <w:numId w:val="0"/>
        </w:numPr>
      </w:pPr>
    </w:p>
    <w:p w14:paraId="1CFBB89C" w14:textId="143B3E5F" w:rsidR="006F1004" w:rsidRPr="00D108CB" w:rsidRDefault="00D108CB" w:rsidP="00906720">
      <w:pPr>
        <w:pStyle w:val="ListBullet"/>
        <w:numPr>
          <w:ilvl w:val="0"/>
          <w:numId w:val="0"/>
        </w:numPr>
      </w:pPr>
      <w:r w:rsidRPr="00D108CB">
        <w:t>English</w:t>
      </w:r>
      <w:r>
        <w:t xml:space="preserve"> </w:t>
      </w:r>
      <w:r w:rsidR="0069626F">
        <w:t xml:space="preserve">- </w:t>
      </w:r>
      <w:r>
        <w:t>Professional</w:t>
      </w:r>
      <w:r w:rsidRPr="00D108CB">
        <w:t>, Hindi</w:t>
      </w:r>
      <w:r>
        <w:t xml:space="preserve"> </w:t>
      </w:r>
      <w:r w:rsidR="0069626F">
        <w:t xml:space="preserve">- </w:t>
      </w:r>
      <w:r>
        <w:t>Professional</w:t>
      </w:r>
      <w:r w:rsidRPr="00D108CB">
        <w:t>, Spanish</w:t>
      </w:r>
      <w:r w:rsidR="0069626F">
        <w:t xml:space="preserve"> - Beginner</w:t>
      </w:r>
    </w:p>
    <w:sectPr w:rsidR="006F1004" w:rsidRPr="00D108CB" w:rsidSect="00996A8A">
      <w:type w:val="continuous"/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24F4A" w14:textId="77777777" w:rsidR="00084945" w:rsidRDefault="00084945" w:rsidP="00E16D14">
      <w:pPr>
        <w:spacing w:line="240" w:lineRule="auto"/>
      </w:pPr>
      <w:r>
        <w:separator/>
      </w:r>
    </w:p>
  </w:endnote>
  <w:endnote w:type="continuationSeparator" w:id="0">
    <w:p w14:paraId="14978183" w14:textId="77777777" w:rsidR="00084945" w:rsidRDefault="00084945" w:rsidP="00E16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766B8" w14:textId="77777777" w:rsidR="00084945" w:rsidRDefault="00084945" w:rsidP="00E16D14">
      <w:pPr>
        <w:spacing w:line="240" w:lineRule="auto"/>
      </w:pPr>
      <w:r>
        <w:separator/>
      </w:r>
    </w:p>
  </w:footnote>
  <w:footnote w:type="continuationSeparator" w:id="0">
    <w:p w14:paraId="13116375" w14:textId="77777777" w:rsidR="00084945" w:rsidRDefault="00084945" w:rsidP="00E16D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37ED8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5E47E3"/>
    <w:multiLevelType w:val="multilevel"/>
    <w:tmpl w:val="009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93524"/>
    <w:multiLevelType w:val="multilevel"/>
    <w:tmpl w:val="B1A4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E4A26"/>
    <w:multiLevelType w:val="multilevel"/>
    <w:tmpl w:val="BD20E95C"/>
    <w:styleLink w:val="CurrentList4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4" w15:restartNumberingAfterBreak="0">
    <w:nsid w:val="17A66B37"/>
    <w:multiLevelType w:val="multilevel"/>
    <w:tmpl w:val="D7C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A49A2"/>
    <w:multiLevelType w:val="multilevel"/>
    <w:tmpl w:val="2B6C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7" w15:restartNumberingAfterBreak="0">
    <w:nsid w:val="1DB31075"/>
    <w:multiLevelType w:val="multilevel"/>
    <w:tmpl w:val="3090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10799"/>
    <w:multiLevelType w:val="hybridMultilevel"/>
    <w:tmpl w:val="2FDA4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C4A1D74"/>
    <w:multiLevelType w:val="multilevel"/>
    <w:tmpl w:val="5AEC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63697"/>
    <w:multiLevelType w:val="multilevel"/>
    <w:tmpl w:val="EE4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A3D0A"/>
    <w:multiLevelType w:val="multilevel"/>
    <w:tmpl w:val="CC28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B7DD6"/>
    <w:multiLevelType w:val="multilevel"/>
    <w:tmpl w:val="8DB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77F1ED5"/>
    <w:multiLevelType w:val="multilevel"/>
    <w:tmpl w:val="0F9E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F06D3F"/>
    <w:multiLevelType w:val="multilevel"/>
    <w:tmpl w:val="79F4F232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902252621">
    <w:abstractNumId w:val="6"/>
  </w:num>
  <w:num w:numId="2" w16cid:durableId="467010776">
    <w:abstractNumId w:val="14"/>
  </w:num>
  <w:num w:numId="3" w16cid:durableId="1892158244">
    <w:abstractNumId w:val="9"/>
  </w:num>
  <w:num w:numId="4" w16cid:durableId="1044990122">
    <w:abstractNumId w:val="16"/>
  </w:num>
  <w:num w:numId="5" w16cid:durableId="94637124">
    <w:abstractNumId w:val="3"/>
  </w:num>
  <w:num w:numId="6" w16cid:durableId="1916671254">
    <w:abstractNumId w:val="2"/>
  </w:num>
  <w:num w:numId="7" w16cid:durableId="317728966">
    <w:abstractNumId w:val="7"/>
  </w:num>
  <w:num w:numId="8" w16cid:durableId="602373581">
    <w:abstractNumId w:val="10"/>
  </w:num>
  <w:num w:numId="9" w16cid:durableId="433793291">
    <w:abstractNumId w:val="11"/>
  </w:num>
  <w:num w:numId="10" w16cid:durableId="290668797">
    <w:abstractNumId w:val="5"/>
  </w:num>
  <w:num w:numId="11" w16cid:durableId="1779136754">
    <w:abstractNumId w:val="12"/>
  </w:num>
  <w:num w:numId="12" w16cid:durableId="903102988">
    <w:abstractNumId w:val="15"/>
  </w:num>
  <w:num w:numId="13" w16cid:durableId="220992931">
    <w:abstractNumId w:val="1"/>
  </w:num>
  <w:num w:numId="14" w16cid:durableId="78213270">
    <w:abstractNumId w:val="13"/>
  </w:num>
  <w:num w:numId="15" w16cid:durableId="218979151">
    <w:abstractNumId w:val="8"/>
  </w:num>
  <w:num w:numId="16" w16cid:durableId="1053191792">
    <w:abstractNumId w:val="4"/>
  </w:num>
  <w:num w:numId="17" w16cid:durableId="1713001195">
    <w:abstractNumId w:val="6"/>
  </w:num>
  <w:num w:numId="18" w16cid:durableId="1653096389">
    <w:abstractNumId w:val="6"/>
  </w:num>
  <w:num w:numId="19" w16cid:durableId="207889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F5"/>
    <w:rsid w:val="00010CF9"/>
    <w:rsid w:val="000761F2"/>
    <w:rsid w:val="00084945"/>
    <w:rsid w:val="000A7F3C"/>
    <w:rsid w:val="000F0747"/>
    <w:rsid w:val="00100EAC"/>
    <w:rsid w:val="001013A4"/>
    <w:rsid w:val="0011640F"/>
    <w:rsid w:val="00137401"/>
    <w:rsid w:val="001633F1"/>
    <w:rsid w:val="00174F67"/>
    <w:rsid w:val="00175471"/>
    <w:rsid w:val="00180710"/>
    <w:rsid w:val="00181381"/>
    <w:rsid w:val="00195D0C"/>
    <w:rsid w:val="001B7F78"/>
    <w:rsid w:val="001D09EE"/>
    <w:rsid w:val="001D7755"/>
    <w:rsid w:val="002105AE"/>
    <w:rsid w:val="00220E37"/>
    <w:rsid w:val="00222532"/>
    <w:rsid w:val="00242FF5"/>
    <w:rsid w:val="00272FE6"/>
    <w:rsid w:val="00285F5A"/>
    <w:rsid w:val="002A0C14"/>
    <w:rsid w:val="002C675D"/>
    <w:rsid w:val="002E2F05"/>
    <w:rsid w:val="002E490B"/>
    <w:rsid w:val="0030456C"/>
    <w:rsid w:val="003239D0"/>
    <w:rsid w:val="00333500"/>
    <w:rsid w:val="00365EFD"/>
    <w:rsid w:val="003D273A"/>
    <w:rsid w:val="00494D8D"/>
    <w:rsid w:val="004A3DE8"/>
    <w:rsid w:val="004D2889"/>
    <w:rsid w:val="004E2C54"/>
    <w:rsid w:val="00506D4D"/>
    <w:rsid w:val="00510684"/>
    <w:rsid w:val="0055194F"/>
    <w:rsid w:val="005937B7"/>
    <w:rsid w:val="005C60E3"/>
    <w:rsid w:val="00615397"/>
    <w:rsid w:val="006157D4"/>
    <w:rsid w:val="006336E0"/>
    <w:rsid w:val="00634A2D"/>
    <w:rsid w:val="00643E15"/>
    <w:rsid w:val="00661979"/>
    <w:rsid w:val="00675FE4"/>
    <w:rsid w:val="006844F5"/>
    <w:rsid w:val="0069626F"/>
    <w:rsid w:val="0069693F"/>
    <w:rsid w:val="006A0257"/>
    <w:rsid w:val="006C7390"/>
    <w:rsid w:val="006F1004"/>
    <w:rsid w:val="00717EAD"/>
    <w:rsid w:val="00746DC0"/>
    <w:rsid w:val="007A2E56"/>
    <w:rsid w:val="007A3A51"/>
    <w:rsid w:val="007E20FC"/>
    <w:rsid w:val="007E2313"/>
    <w:rsid w:val="008229D5"/>
    <w:rsid w:val="008411D8"/>
    <w:rsid w:val="00850F3B"/>
    <w:rsid w:val="008A0F57"/>
    <w:rsid w:val="008B63B5"/>
    <w:rsid w:val="008C2A18"/>
    <w:rsid w:val="00906720"/>
    <w:rsid w:val="0090734C"/>
    <w:rsid w:val="00907A85"/>
    <w:rsid w:val="00913EAF"/>
    <w:rsid w:val="00973401"/>
    <w:rsid w:val="00996A8A"/>
    <w:rsid w:val="009C10F5"/>
    <w:rsid w:val="00A25BA1"/>
    <w:rsid w:val="00A33B5A"/>
    <w:rsid w:val="00A40DEC"/>
    <w:rsid w:val="00A4326E"/>
    <w:rsid w:val="00A43EF9"/>
    <w:rsid w:val="00A53BE6"/>
    <w:rsid w:val="00A6095D"/>
    <w:rsid w:val="00A66AFF"/>
    <w:rsid w:val="00A82E92"/>
    <w:rsid w:val="00A930A4"/>
    <w:rsid w:val="00AA353A"/>
    <w:rsid w:val="00AC37D4"/>
    <w:rsid w:val="00AF7D27"/>
    <w:rsid w:val="00B14D60"/>
    <w:rsid w:val="00B72538"/>
    <w:rsid w:val="00BA6732"/>
    <w:rsid w:val="00BB06A1"/>
    <w:rsid w:val="00BE49F4"/>
    <w:rsid w:val="00BE53A7"/>
    <w:rsid w:val="00C46159"/>
    <w:rsid w:val="00C66923"/>
    <w:rsid w:val="00C67174"/>
    <w:rsid w:val="00CB2359"/>
    <w:rsid w:val="00CC0FFE"/>
    <w:rsid w:val="00CC5455"/>
    <w:rsid w:val="00CE3B09"/>
    <w:rsid w:val="00D10168"/>
    <w:rsid w:val="00D108CB"/>
    <w:rsid w:val="00D45167"/>
    <w:rsid w:val="00DD3318"/>
    <w:rsid w:val="00E02275"/>
    <w:rsid w:val="00E12421"/>
    <w:rsid w:val="00E16D14"/>
    <w:rsid w:val="00E20E43"/>
    <w:rsid w:val="00E22D69"/>
    <w:rsid w:val="00E232AA"/>
    <w:rsid w:val="00E36C6B"/>
    <w:rsid w:val="00E557D1"/>
    <w:rsid w:val="00EA35CC"/>
    <w:rsid w:val="00ED7E3B"/>
    <w:rsid w:val="00F62DAD"/>
    <w:rsid w:val="00FA3628"/>
    <w:rsid w:val="00FD52CB"/>
    <w:rsid w:val="00FE0E63"/>
    <w:rsid w:val="00FE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0560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A85"/>
    <w:pPr>
      <w:spacing w:line="28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2AA"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973401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16D14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C2F0E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E16D14"/>
    <w:pPr>
      <w:spacing w:after="240" w:line="240" w:lineRule="auto"/>
      <w:contextualSpacing/>
    </w:pPr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E16D14"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Normal"/>
    <w:uiPriority w:val="99"/>
    <w:semiHidden/>
    <w:qFormat/>
    <w:rsid w:val="00B72538"/>
    <w:pPr>
      <w:spacing w:after="120"/>
      <w:jc w:val="center"/>
    </w:pPr>
    <w:rPr>
      <w:rFonts w:cs="Times New Roman (Body CS)"/>
      <w:b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E232AA"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401"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7A85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B09"/>
    <w:rPr>
      <w:rFonts w:asciiTheme="majorHAnsi" w:eastAsiaTheme="majorEastAsia" w:hAnsiTheme="majorHAnsi" w:cstheme="majorBidi"/>
      <w:i/>
      <w:iCs/>
      <w:color w:val="CC2F0E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qFormat/>
    <w:rsid w:val="00906720"/>
    <w:pPr>
      <w:numPr>
        <w:numId w:val="1"/>
      </w:numPr>
      <w:spacing w:line="320" w:lineRule="exact"/>
    </w:p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numbering" w:customStyle="1" w:styleId="CurrentList3">
    <w:name w:val="Current List3"/>
    <w:uiPriority w:val="99"/>
    <w:rsid w:val="006157D4"/>
    <w:pPr>
      <w:numPr>
        <w:numId w:val="4"/>
      </w:numPr>
    </w:pPr>
  </w:style>
  <w:style w:type="numbering" w:customStyle="1" w:styleId="CurrentList4">
    <w:name w:val="Current List4"/>
    <w:uiPriority w:val="99"/>
    <w:rsid w:val="006157D4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Normal"/>
    <w:semiHidden/>
    <w:qFormat/>
    <w:rsid w:val="00907A85"/>
    <w:pPr>
      <w:spacing w:line="240" w:lineRule="auto"/>
    </w:pPr>
    <w:rPr>
      <w:sz w:val="4"/>
    </w:rPr>
  </w:style>
  <w:style w:type="paragraph" w:styleId="Subtitle">
    <w:name w:val="Subtitle"/>
    <w:basedOn w:val="Normal"/>
    <w:next w:val="Normal"/>
    <w:link w:val="SubtitleChar"/>
    <w:uiPriority w:val="11"/>
    <w:rsid w:val="00E16D14"/>
    <w:pPr>
      <w:spacing w:line="240" w:lineRule="exact"/>
    </w:pPr>
    <w:rPr>
      <w:b/>
      <w:color w:val="091916" w:themeColor="accent5" w:themeShade="80"/>
      <w:spacing w:val="-2"/>
    </w:rPr>
  </w:style>
  <w:style w:type="character" w:customStyle="1" w:styleId="SubtitleChar">
    <w:name w:val="Subtitle Char"/>
    <w:basedOn w:val="DefaultParagraphFont"/>
    <w:link w:val="Subtitle"/>
    <w:uiPriority w:val="11"/>
    <w:rsid w:val="00E16D14"/>
    <w:rPr>
      <w:b/>
      <w:color w:val="091916" w:themeColor="accent5" w:themeShade="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/>
    <w:rsid w:val="00907A85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9C10F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C10F5"/>
    <w:rPr>
      <w:b/>
      <w:bCs/>
    </w:rPr>
  </w:style>
  <w:style w:type="paragraph" w:styleId="NormalWeb">
    <w:name w:val="Normal (Web)"/>
    <w:basedOn w:val="Normal"/>
    <w:uiPriority w:val="99"/>
    <w:unhideWhenUsed/>
    <w:rsid w:val="007E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AF7D27"/>
    <w:rPr>
      <w:color w:val="954F72" w:themeColor="followedHyperlink"/>
      <w:u w:val="single"/>
    </w:rPr>
  </w:style>
  <w:style w:type="paragraph" w:customStyle="1" w:styleId="public-draftstyledefault-unorderedlistitem">
    <w:name w:val="public-draftstyledefault-unorderedlistitem"/>
    <w:basedOn w:val="Normal"/>
    <w:rsid w:val="00272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badword">
    <w:name w:val="badword"/>
    <w:basedOn w:val="DefaultParagraphFont"/>
    <w:rsid w:val="00272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0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ydeepakb.github.io/static-profile-dy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ydeepakb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ydeepakb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deep\AppData\Roaming\Microsoft\Templates\ATS%20Bold%20accoun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175256129C4919BFDB96C177FB9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1FBA11-208C-43D5-BEDA-FCD0AB8003A9}"/>
      </w:docPartPr>
      <w:docPartBody>
        <w:p w:rsidR="00723A6D" w:rsidRDefault="00611BE5">
          <w:pPr>
            <w:pStyle w:val="3A175256129C4919BFDB96C177FB9754"/>
          </w:pPr>
          <w:r>
            <w:t>Education</w:t>
          </w:r>
        </w:p>
      </w:docPartBody>
    </w:docPart>
    <w:docPart>
      <w:docPartPr>
        <w:name w:val="23205D2ED2E641E8BEEFC2749E2471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9B616D-2262-4E58-BB09-D8B1D4B7E649}"/>
      </w:docPartPr>
      <w:docPartBody>
        <w:p w:rsidR="00723A6D" w:rsidRDefault="00C168CF" w:rsidP="00C168CF">
          <w:pPr>
            <w:pStyle w:val="23205D2ED2E641E8BEEFC2749E2471C9"/>
          </w:pPr>
          <w:r w:rsidRPr="00FA7765">
            <w:t>Experi</w:t>
          </w:r>
          <w:r>
            <w:t>E</w:t>
          </w:r>
          <w:r w:rsidRPr="00FA7765">
            <w:t>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CF"/>
    <w:rsid w:val="00361591"/>
    <w:rsid w:val="00611BE5"/>
    <w:rsid w:val="006C6C0C"/>
    <w:rsid w:val="00723A6D"/>
    <w:rsid w:val="00C168CF"/>
    <w:rsid w:val="00DE5EB4"/>
    <w:rsid w:val="00E0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="Times New Roman (Headings CS)"/>
      <w:b/>
      <w:color w:val="000000" w:themeColor="text1"/>
      <w:sz w:val="20"/>
      <w:szCs w:val="26"/>
    </w:rPr>
  </w:style>
  <w:style w:type="paragraph" w:customStyle="1" w:styleId="3A175256129C4919BFDB96C177FB9754">
    <w:name w:val="3A175256129C4919BFDB96C177FB9754"/>
  </w:style>
  <w:style w:type="paragraph" w:customStyle="1" w:styleId="23205D2ED2E641E8BEEFC2749E2471C9">
    <w:name w:val="23205D2ED2E641E8BEEFC2749E2471C9"/>
    <w:rsid w:val="00C168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F02F42-0671-4412-BC92-3A1D94274E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EEC261-E1A8-44C9-86EB-9B713B37503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25DC269C-E6BD-4588-8075-DB6EF8D60A0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accounting resume</Template>
  <TotalTime>0</TotalTime>
  <Pages>4</Pages>
  <Words>1039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2026-01-03T02:42:00Z</dcterms:created>
  <dcterms:modified xsi:type="dcterms:W3CDTF">2026-05-03T22:43:00Z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